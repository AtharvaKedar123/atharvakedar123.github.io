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42" w:type="pct"/>
        <w:tblLook w:val="0600" w:firstRow="0" w:lastRow="0" w:firstColumn="0" w:lastColumn="0" w:noHBand="1" w:noVBand="1"/>
        <w:tblCaption w:val="Layout table"/>
      </w:tblPr>
      <w:tblGrid>
        <w:gridCol w:w="10021"/>
      </w:tblGrid>
      <w:tr w:rsidR="00545B7A" w14:paraId="32970FAB" w14:textId="77777777" w:rsidTr="00BD0FE2">
        <w:trPr>
          <w:trHeight w:val="872"/>
        </w:trPr>
        <w:tc>
          <w:tcPr>
            <w:tcW w:w="10022" w:type="dxa"/>
            <w:tcBorders>
              <w:bottom w:val="single" w:sz="12" w:space="0" w:color="39A5B7" w:themeColor="accent1"/>
            </w:tcBorders>
          </w:tcPr>
          <w:p w14:paraId="184F3AFF" w14:textId="6257CBD9" w:rsidR="00545B7A" w:rsidRPr="00A428CA" w:rsidRDefault="007A423A" w:rsidP="00BD0FE2">
            <w:pPr>
              <w:pStyle w:val="Title"/>
            </w:pPr>
            <w:r>
              <w:t>Atharva Kedar</w:t>
            </w:r>
          </w:p>
        </w:tc>
      </w:tr>
    </w:tbl>
    <w:p w14:paraId="6840F473" w14:textId="584176A0" w:rsidR="00A428CA" w:rsidRPr="00A428CA" w:rsidRDefault="00A428CA" w:rsidP="00497810">
      <w:pPr>
        <w:pStyle w:val="Contact"/>
        <w:jc w:val="center"/>
      </w:pPr>
      <w:r w:rsidRPr="00A428CA">
        <w:t>|</w:t>
      </w:r>
      <w:r w:rsidR="007A423A">
        <w:t>atharva.dkedar@gmail.com</w:t>
      </w:r>
      <w:r w:rsidRPr="00A428CA">
        <w:t xml:space="preserve"> |</w:t>
      </w:r>
      <w:r w:rsidR="00FD37EB" w:rsidRPr="00FD37EB">
        <w:t>https://www.linkedin.com/in/atharva-kedar-963439259/</w:t>
      </w:r>
      <w:r w:rsidR="005D7721" w:rsidRPr="00A428CA">
        <w:t>|</w:t>
      </w:r>
      <w:r w:rsidR="00497810" w:rsidRPr="00497810">
        <w:t xml:space="preserve"> </w:t>
      </w:r>
      <w:r w:rsidR="00497810" w:rsidRPr="005A7615">
        <w:t>https://github.com/AtharvaKedar123</w:t>
      </w:r>
      <w:r w:rsidR="000615BB">
        <w:t>|</w:t>
      </w:r>
      <w:r w:rsidR="000615BB" w:rsidRPr="000615BB">
        <w:rPr>
          <w:sz w:val="22"/>
        </w:rPr>
        <w:t xml:space="preserve"> </w:t>
      </w:r>
      <w:hyperlink r:id="rId11" w:history="1">
        <w:r w:rsidR="000615BB" w:rsidRPr="000615BB">
          <w:rPr>
            <w:rStyle w:val="Hyperlink"/>
          </w:rPr>
          <w:t>https://atharvakedar123.github.io/</w:t>
        </w:r>
      </w:hyperlink>
    </w:p>
    <w:p w14:paraId="1EEEDE1C" w14:textId="43831610" w:rsidR="00A428CA" w:rsidRDefault="001F47EB" w:rsidP="00A428CA">
      <w:pPr>
        <w:pStyle w:val="Heading1"/>
      </w:pPr>
      <w:r>
        <w:t>Summary</w:t>
      </w:r>
    </w:p>
    <w:p w14:paraId="4CAA838C" w14:textId="399EE77F" w:rsidR="00C879BC" w:rsidRPr="00C879BC" w:rsidRDefault="004C0BD3" w:rsidP="00C879BC">
      <w:pPr>
        <w:pStyle w:val="Heading1"/>
        <w:rPr>
          <w:rFonts w:asciiTheme="minorHAnsi" w:eastAsiaTheme="minorEastAsia" w:hAnsiTheme="minorHAnsi" w:cstheme="minorBidi"/>
          <w:b w:val="0"/>
          <w:bCs/>
          <w:color w:val="262626" w:themeColor="text1" w:themeTint="D9"/>
          <w:sz w:val="22"/>
          <w:szCs w:val="22"/>
        </w:rPr>
      </w:pPr>
      <w:r w:rsidRPr="004C0BD3">
        <w:rPr>
          <w:rFonts w:asciiTheme="minorHAnsi" w:eastAsiaTheme="minorEastAsia" w:hAnsiTheme="minorHAnsi" w:cstheme="minorBidi"/>
          <w:b w:val="0"/>
          <w:bCs/>
          <w:color w:val="262626" w:themeColor="text1" w:themeTint="D9"/>
          <w:sz w:val="22"/>
          <w:szCs w:val="22"/>
        </w:rPr>
        <w:t xml:space="preserve">Backend </w:t>
      </w:r>
      <w:r w:rsidR="000B0B7A" w:rsidRPr="000B0B7A">
        <w:rPr>
          <w:rFonts w:asciiTheme="minorHAnsi" w:eastAsiaTheme="minorEastAsia" w:hAnsiTheme="minorHAnsi" w:cstheme="minorBidi"/>
          <w:b w:val="0"/>
          <w:bCs/>
          <w:color w:val="262626" w:themeColor="text1" w:themeTint="D9"/>
          <w:sz w:val="22"/>
          <w:szCs w:val="22"/>
        </w:rPr>
        <w:t>Developer skilled in Python, Java, SQL, and Data Structures &amp; Algorithms, with experience building scalable systems and automation tools. Strong in problem-solving and database design, with a proven ability to optimize performance and improve efficiency.</w:t>
      </w:r>
    </w:p>
    <w:p w14:paraId="2EF45BB5" w14:textId="77777777" w:rsidR="0092070C" w:rsidRDefault="0092070C" w:rsidP="00A428CA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</w:p>
    <w:p w14:paraId="392360AF" w14:textId="2C074BD1" w:rsidR="0075155B" w:rsidRPr="00A428CA" w:rsidRDefault="00A428CA" w:rsidP="00A428CA">
      <w:pPr>
        <w:pStyle w:val="Heading1"/>
      </w:pPr>
      <w:r w:rsidRPr="00A428CA">
        <w:t>Experience</w:t>
      </w:r>
    </w:p>
    <w:p w14:paraId="1D40DE70" w14:textId="22A49EDA" w:rsidR="0075155B" w:rsidRPr="0066464D" w:rsidRDefault="001F47EB" w:rsidP="002E4EC7">
      <w:pPr>
        <w:pStyle w:val="Heading2"/>
      </w:pPr>
      <w:r>
        <w:t>system</w:t>
      </w:r>
      <w:r w:rsidR="00B73D3E">
        <w:t>S</w:t>
      </w:r>
      <w:r>
        <w:t xml:space="preserve"> engineer</w:t>
      </w:r>
      <w:r w:rsidR="00A428CA" w:rsidRPr="0066464D">
        <w:t xml:space="preserve"> | </w:t>
      </w:r>
      <w:r>
        <w:t>Infosys</w:t>
      </w:r>
      <w:r w:rsidR="0066464D" w:rsidRPr="0066464D">
        <w:t xml:space="preserve"> </w:t>
      </w:r>
      <w:r w:rsidR="00A428CA" w:rsidRPr="0066464D">
        <w:t xml:space="preserve">| </w:t>
      </w:r>
      <w:r>
        <w:t>FEBRUARY</w:t>
      </w:r>
      <w:r w:rsidR="0066464D" w:rsidRPr="0066464D">
        <w:t xml:space="preserve"> </w:t>
      </w:r>
      <w:r>
        <w:t>‘25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 w:rsidR="0066464D" w:rsidRPr="0066464D">
        <w:t>Present</w:t>
      </w:r>
    </w:p>
    <w:p w14:paraId="5CA21F64" w14:textId="0E45C59F" w:rsidR="00A428CA" w:rsidRPr="00A428CA" w:rsidRDefault="001F47EB" w:rsidP="00A428CA">
      <w:pPr>
        <w:pStyle w:val="ListBullet"/>
      </w:pPr>
      <w:r>
        <w:t xml:space="preserve">Designed fiber network for </w:t>
      </w:r>
      <w:r w:rsidRPr="0092070C">
        <w:rPr>
          <w:b/>
          <w:bCs/>
        </w:rPr>
        <w:t>Australia (NBN</w:t>
      </w:r>
      <w:r>
        <w:t xml:space="preserve">), </w:t>
      </w:r>
      <w:r w:rsidRPr="0092070C">
        <w:rPr>
          <w:b/>
          <w:bCs/>
        </w:rPr>
        <w:t>USA (COX)</w:t>
      </w:r>
      <w:r>
        <w:t xml:space="preserve"> and </w:t>
      </w:r>
      <w:r w:rsidRPr="0092070C">
        <w:rPr>
          <w:b/>
          <w:bCs/>
        </w:rPr>
        <w:t>Belgium (PROXIMUS)</w:t>
      </w:r>
      <w:r w:rsidR="00A428CA" w:rsidRPr="0092070C">
        <w:rPr>
          <w:b/>
          <w:bCs/>
        </w:rPr>
        <w:t>.</w:t>
      </w:r>
    </w:p>
    <w:p w14:paraId="529B1BB7" w14:textId="06E061F3" w:rsidR="00A428CA" w:rsidRDefault="00A428CA" w:rsidP="00A428CA">
      <w:pPr>
        <w:pStyle w:val="ListBullet"/>
      </w:pPr>
      <w:r w:rsidRPr="00A428CA">
        <w:t xml:space="preserve">Reduced costs by </w:t>
      </w:r>
      <w:r w:rsidR="001F47EB">
        <w:t>37</w:t>
      </w:r>
      <w:r w:rsidRPr="00A428CA">
        <w:t>% through controls on overtime, operational efficiencies</w:t>
      </w:r>
      <w:r w:rsidR="001F47EB">
        <w:t>.</w:t>
      </w:r>
      <w:r w:rsidRPr="00A428CA">
        <w:t xml:space="preserve"> </w:t>
      </w:r>
    </w:p>
    <w:p w14:paraId="29AFE656" w14:textId="370FF621" w:rsidR="0092070C" w:rsidRDefault="0092070C" w:rsidP="00A428CA">
      <w:pPr>
        <w:pStyle w:val="ListBullet"/>
      </w:pPr>
      <w:r w:rsidRPr="0092070C">
        <w:t xml:space="preserve">Built and maintained automated test suites using </w:t>
      </w:r>
      <w:r w:rsidRPr="0092070C">
        <w:rPr>
          <w:b/>
          <w:bCs/>
        </w:rPr>
        <w:t>Python with Selenium and Robot Framework</w:t>
      </w:r>
      <w:r w:rsidRPr="0092070C">
        <w:t>, enabling faster regression testing and improving software reliability.</w:t>
      </w:r>
    </w:p>
    <w:p w14:paraId="769F1EEA" w14:textId="03A776FC" w:rsidR="0075155B" w:rsidRPr="0066464D" w:rsidRDefault="001F47EB" w:rsidP="0066464D">
      <w:pPr>
        <w:pStyle w:val="Heading2"/>
      </w:pPr>
      <w:r>
        <w:t>Customer Service Executive</w:t>
      </w:r>
      <w:r w:rsidR="0066464D" w:rsidRPr="0066464D">
        <w:t xml:space="preserve"> </w:t>
      </w:r>
      <w:r w:rsidR="00A428CA" w:rsidRPr="0066464D">
        <w:t xml:space="preserve">| </w:t>
      </w:r>
      <w:r>
        <w:t>Hexaware TEchnologies</w:t>
      </w:r>
      <w:r w:rsidR="0066464D" w:rsidRPr="0066464D">
        <w:t xml:space="preserve"> </w:t>
      </w:r>
      <w:r w:rsidR="00A428CA" w:rsidRPr="0066464D">
        <w:t xml:space="preserve">| </w:t>
      </w:r>
      <w:r w:rsidR="0066464D" w:rsidRPr="0066464D">
        <w:t xml:space="preserve">June </w:t>
      </w:r>
      <w:r>
        <w:t>’23 – SEPT ‘24</w:t>
      </w:r>
    </w:p>
    <w:p w14:paraId="58EAD5F5" w14:textId="185F48B5" w:rsidR="00772E48" w:rsidRPr="005E5288" w:rsidRDefault="0092070C" w:rsidP="00772E48">
      <w:pPr>
        <w:pStyle w:val="ListBullet"/>
      </w:pPr>
      <w:r w:rsidRPr="0092070C">
        <w:t xml:space="preserve">Improved customer satisfaction by </w:t>
      </w:r>
      <w:r w:rsidRPr="0092070C">
        <w:rPr>
          <w:b/>
          <w:bCs/>
        </w:rPr>
        <w:t>50%</w:t>
      </w:r>
      <w:r w:rsidRPr="0092070C">
        <w:t xml:space="preserve"> and reduced complaints by </w:t>
      </w:r>
      <w:r w:rsidRPr="0092070C">
        <w:rPr>
          <w:b/>
          <w:bCs/>
        </w:rPr>
        <w:t>30%</w:t>
      </w:r>
      <w:r w:rsidRPr="0092070C">
        <w:t xml:space="preserve"> through effective issue resolution and communication strategies.</w:t>
      </w:r>
      <w:r w:rsidR="00772E48" w:rsidRPr="005E5288">
        <w:rPr>
          <w:rFonts w:ascii="Calibri" w:eastAsia="Calibri" w:hAnsi="Calibri" w:cs="Calibri"/>
        </w:rPr>
        <w:t xml:space="preserve"> </w:t>
      </w:r>
    </w:p>
    <w:p w14:paraId="1C50C280" w14:textId="57872750" w:rsidR="00A428CA" w:rsidRDefault="0092070C" w:rsidP="00A428CA">
      <w:pPr>
        <w:pStyle w:val="ListBullet"/>
      </w:pPr>
      <w:r w:rsidRPr="0092070C">
        <w:t xml:space="preserve">Increased repeat orders by </w:t>
      </w:r>
      <w:r w:rsidRPr="0092070C">
        <w:rPr>
          <w:b/>
          <w:bCs/>
        </w:rPr>
        <w:t>30%</w:t>
      </w:r>
      <w:r w:rsidRPr="0092070C">
        <w:t xml:space="preserve"> and average order value by </w:t>
      </w:r>
      <w:r w:rsidRPr="0092070C">
        <w:rPr>
          <w:b/>
          <w:bCs/>
        </w:rPr>
        <w:t>40%</w:t>
      </w:r>
      <w:r w:rsidRPr="0092070C">
        <w:t xml:space="preserve"> by implementing customer retention strategies</w:t>
      </w:r>
      <w:r>
        <w:t>.</w:t>
      </w:r>
    </w:p>
    <w:p w14:paraId="7A15F121" w14:textId="6CFBE74E" w:rsidR="00772E48" w:rsidRPr="00A428CA" w:rsidRDefault="0092070C" w:rsidP="00A428CA">
      <w:pPr>
        <w:pStyle w:val="ListBullet"/>
      </w:pPr>
      <w:r w:rsidRPr="0092070C">
        <w:t>Strengthened customer relationships using data-driven insights and personalized engagement techniques.</w:t>
      </w:r>
    </w:p>
    <w:p w14:paraId="749B1AB9" w14:textId="77777777" w:rsidR="00445342" w:rsidRPr="00A428CA" w:rsidRDefault="00A428CA" w:rsidP="00A428CA">
      <w:pPr>
        <w:pStyle w:val="Heading1"/>
      </w:pPr>
      <w:r w:rsidRPr="00A428CA">
        <w:t>Education</w:t>
      </w:r>
    </w:p>
    <w:p w14:paraId="4C4F4A42" w14:textId="48849DC0" w:rsidR="00772E48" w:rsidRPr="002B54A8" w:rsidRDefault="00772E48" w:rsidP="00772E48">
      <w:pPr>
        <w:spacing w:after="0" w:line="259" w:lineRule="auto"/>
      </w:pPr>
      <w:bookmarkStart w:id="0" w:name="_Hlk215167941"/>
      <w:r w:rsidRPr="002B54A8">
        <w:rPr>
          <w:rFonts w:eastAsia="Calibri" w:cs="Calibri"/>
          <w:b/>
        </w:rPr>
        <w:t xml:space="preserve">Bachelor of Engineering </w:t>
      </w:r>
      <w:r w:rsidRPr="002B54A8">
        <w:rPr>
          <w:rFonts w:eastAsia="Calibri" w:cs="Calibri"/>
        </w:rPr>
        <w:t xml:space="preserve"> </w:t>
      </w:r>
    </w:p>
    <w:p w14:paraId="18E0ACB5" w14:textId="03D88672" w:rsidR="00772E48" w:rsidRPr="005E5288" w:rsidRDefault="00772E48" w:rsidP="00746060">
      <w:pPr>
        <w:spacing w:after="184" w:line="259" w:lineRule="auto"/>
      </w:pPr>
      <w:r w:rsidRPr="005E5288">
        <w:t xml:space="preserve">Mechanical Engineering • Priyadarshini College </w:t>
      </w:r>
      <w:r w:rsidR="0092070C" w:rsidRPr="005E5288">
        <w:t>of</w:t>
      </w:r>
      <w:r w:rsidRPr="005E5288">
        <w:t xml:space="preserve"> Engineering</w:t>
      </w:r>
      <w:r w:rsidR="00746060">
        <w:t xml:space="preserve"> </w:t>
      </w:r>
      <w:r w:rsidRPr="005E5288">
        <w:t xml:space="preserve">• Nagpur, India </w:t>
      </w:r>
      <w:r w:rsidR="00746060" w:rsidRPr="005E5288">
        <w:t xml:space="preserve">• </w:t>
      </w:r>
      <w:r w:rsidRPr="005E5288">
        <w:t xml:space="preserve">8.75 </w:t>
      </w:r>
      <w:r w:rsidRPr="00746060">
        <w:rPr>
          <w:rFonts w:ascii="Calibri" w:eastAsia="Calibri" w:hAnsi="Calibri" w:cs="Calibri"/>
        </w:rPr>
        <w:t>CGPA</w:t>
      </w:r>
    </w:p>
    <w:bookmarkEnd w:id="0"/>
    <w:p w14:paraId="3CECE809" w14:textId="4F5EF456" w:rsidR="006270A9" w:rsidRDefault="00772E48">
      <w:pPr>
        <w:pStyle w:val="Heading1"/>
      </w:pPr>
      <w:r>
        <w:t xml:space="preserve">Core </w:t>
      </w:r>
      <w:r w:rsidR="00A428CA" w:rsidRPr="00A428CA">
        <w:t>Skills</w:t>
      </w:r>
    </w:p>
    <w:p w14:paraId="22A76655" w14:textId="6FD515E6" w:rsidR="00772E48" w:rsidRDefault="00772E48" w:rsidP="00772E48">
      <w:r w:rsidRPr="00E73F83">
        <w:rPr>
          <w:b/>
          <w:bCs/>
        </w:rPr>
        <w:t>Backend Development</w:t>
      </w:r>
      <w:r>
        <w:t>: Python, Java, REST APIs, OOP, Multithreading</w:t>
      </w:r>
    </w:p>
    <w:p w14:paraId="0B0D9B5B" w14:textId="0285ED45" w:rsidR="00772E48" w:rsidRDefault="00772E48" w:rsidP="00772E48">
      <w:r w:rsidRPr="00E73F83">
        <w:rPr>
          <w:b/>
          <w:bCs/>
        </w:rPr>
        <w:t>Databases</w:t>
      </w:r>
      <w:r>
        <w:t>: MySQL, PostgreSQL, MongoDB</w:t>
      </w:r>
    </w:p>
    <w:p w14:paraId="4863DDA1" w14:textId="2B43225A" w:rsidR="002521F7" w:rsidRDefault="002521F7" w:rsidP="00772E48">
      <w:pPr>
        <w:rPr>
          <w:bCs/>
        </w:rPr>
      </w:pPr>
      <w:r w:rsidRPr="00E73F83">
        <w:rPr>
          <w:b/>
          <w:bCs/>
        </w:rPr>
        <w:t>Data &amp; Analytics</w:t>
      </w:r>
      <w:r>
        <w:t>: SQL, JSON, Data Visualization</w:t>
      </w:r>
    </w:p>
    <w:p w14:paraId="414954D3" w14:textId="615A7E8F" w:rsidR="002521F7" w:rsidRPr="002521F7" w:rsidRDefault="002521F7" w:rsidP="00772E48">
      <w:pPr>
        <w:rPr>
          <w:bCs/>
        </w:rPr>
      </w:pPr>
      <w:r w:rsidRPr="00E73F83">
        <w:rPr>
          <w:b/>
          <w:bCs/>
        </w:rPr>
        <w:t>Core Concepts</w:t>
      </w:r>
      <w:r>
        <w:t>: DSA, System Design, Networking (OSI, Routing, Subnetting)</w:t>
      </w:r>
    </w:p>
    <w:p w14:paraId="240DA8AF" w14:textId="49B00EEB" w:rsidR="00772E48" w:rsidRPr="00772E48" w:rsidRDefault="00772E48" w:rsidP="00772E48">
      <w:r w:rsidRPr="00772E48">
        <w:rPr>
          <w:b/>
        </w:rPr>
        <w:t xml:space="preserve">GIS &amp; Spatial Analysis: </w:t>
      </w:r>
      <w:r w:rsidRPr="00772E48">
        <w:t>QGIS, Shapefiles, Raster Data, Geoprocessing (Buffer, Clip, Dissolve, Spatial Join)</w:t>
      </w:r>
    </w:p>
    <w:p w14:paraId="503F2CD2" w14:textId="071DD4E1" w:rsidR="00772E48" w:rsidRDefault="00772E48" w:rsidP="00772E48">
      <w:r w:rsidRPr="00E73F83">
        <w:rPr>
          <w:b/>
          <w:bCs/>
        </w:rPr>
        <w:t>Tools &amp; Platforms</w:t>
      </w:r>
      <w:r>
        <w:t>: Git, Linux, Docker, Power BI, Tableau, Jupyter Notebook</w:t>
      </w:r>
      <w:r w:rsidR="006021D7">
        <w:t>, Jenkins</w:t>
      </w:r>
    </w:p>
    <w:p w14:paraId="5BF8B09A" w14:textId="77777777" w:rsidR="002521F7" w:rsidRDefault="002521F7" w:rsidP="00545B7A">
      <w:pPr>
        <w:pStyle w:val="Heading1"/>
      </w:pPr>
    </w:p>
    <w:p w14:paraId="4E9BF659" w14:textId="77777777" w:rsidR="00875F50" w:rsidRDefault="00875F50" w:rsidP="00875F50"/>
    <w:p w14:paraId="32895060" w14:textId="77777777" w:rsidR="00FD3F08" w:rsidRPr="00875F50" w:rsidRDefault="00FD3F08" w:rsidP="00875F50"/>
    <w:p w14:paraId="099D0E63" w14:textId="61A699C3" w:rsidR="002156BE" w:rsidRPr="002156BE" w:rsidRDefault="00772E48" w:rsidP="002156BE">
      <w:pPr>
        <w:pStyle w:val="Heading1"/>
      </w:pPr>
      <w:r>
        <w:lastRenderedPageBreak/>
        <w:t>Projects</w:t>
      </w:r>
    </w:p>
    <w:p w14:paraId="23E69272" w14:textId="2C6B7DA0" w:rsidR="00802834" w:rsidRPr="000E1775" w:rsidRDefault="000E1775" w:rsidP="004E0B81">
      <w:pPr>
        <w:rPr>
          <w:rStyle w:val="Hyperlink"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9A5B7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="004C62F4">
        <w:rPr>
          <w:bCs/>
          <w:color w:val="39A5B7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"https://github.com/AtharvaKedar123/Java_Programming_Projects_OOP_Edition/tree/master/Bitcoin%20Project"</w:instrText>
      </w:r>
      <w:r w:rsidR="004C62F4">
        <w:rPr>
          <w:bCs/>
          <w:color w:val="39A5B7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bCs/>
          <w:color w:val="39A5B7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FD3F08" w:rsidRPr="000E1775">
        <w:rPr>
          <w:rStyle w:val="Hyperlink"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 Automation Bot</w:t>
      </w:r>
      <w:r w:rsidR="005F0509" w:rsidRPr="000E1775">
        <w:rPr>
          <w:rStyle w:val="Hyperlink"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="004C62F4">
        <w:rPr>
          <w:rStyle w:val="Hyperlink"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  <w:r w:rsidR="008278F0">
        <w:rPr>
          <w:rStyle w:val="Hyperlink"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</w:t>
      </w:r>
      <w:r w:rsidR="008278F0" w:rsidRPr="000E1775">
        <w:rPr>
          <w:rStyle w:val="Hyperlink"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</w:p>
    <w:p w14:paraId="3CB0ABC0" w14:textId="2811C6CC" w:rsidR="00D90749" w:rsidRDefault="000E1775" w:rsidP="00D90749">
      <w:pPr>
        <w:pStyle w:val="ListBullet"/>
      </w:pPr>
      <w:r w:rsidRPr="00D90749">
        <w:rPr>
          <w:bCs/>
          <w:color w:val="39A5B7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="00D90749" w:rsidRPr="00D90749">
        <w:t xml:space="preserve"> </w:t>
      </w:r>
      <w:r w:rsidR="00D90749" w:rsidRPr="00D90749">
        <w:t xml:space="preserve">Developed a </w:t>
      </w:r>
      <w:r w:rsidR="00D90749" w:rsidRPr="00D90749">
        <w:rPr>
          <w:b/>
          <w:bCs/>
        </w:rPr>
        <w:t>Java-based Telegram bot</w:t>
      </w:r>
      <w:r w:rsidR="00D90749" w:rsidRPr="00D90749">
        <w:t xml:space="preserve"> integrated with the </w:t>
      </w:r>
      <w:r w:rsidR="00D90749" w:rsidRPr="00D90749">
        <w:t>Coin</w:t>
      </w:r>
      <w:r w:rsidR="00D90749">
        <w:t>-</w:t>
      </w:r>
      <w:r w:rsidR="00D90749" w:rsidRPr="00D90749">
        <w:t>Gecko</w:t>
      </w:r>
      <w:r w:rsidR="00D90749" w:rsidRPr="00D90749">
        <w:t xml:space="preserve"> API to retrieve real-time Bitcoin price data</w:t>
      </w:r>
    </w:p>
    <w:p w14:paraId="2BF685B2" w14:textId="77777777" w:rsidR="00D90749" w:rsidRDefault="00D90749" w:rsidP="004E0B81">
      <w:pPr>
        <w:pStyle w:val="ListBullet"/>
      </w:pPr>
      <w:r w:rsidRPr="00D90749">
        <w:t xml:space="preserve">Designed a </w:t>
      </w:r>
      <w:r w:rsidRPr="00D90749">
        <w:rPr>
          <w:b/>
          <w:bCs/>
        </w:rPr>
        <w:t>RESTful backend</w:t>
      </w:r>
      <w:r w:rsidRPr="00D90749">
        <w:t xml:space="preserve"> for managing Bitcoin price alerts through Telegram</w:t>
      </w:r>
    </w:p>
    <w:p w14:paraId="0E2865DB" w14:textId="2C8094DE" w:rsidR="00680602" w:rsidRDefault="00D90749" w:rsidP="00D90749">
      <w:pPr>
        <w:pStyle w:val="ListBullet"/>
      </w:pPr>
      <w:r w:rsidRPr="00D90749">
        <w:t xml:space="preserve">Built the project using </w:t>
      </w:r>
      <w:r w:rsidRPr="00D90749">
        <w:rPr>
          <w:b/>
          <w:bCs/>
        </w:rPr>
        <w:t>Java 21 and Maven</w:t>
      </w:r>
      <w:r w:rsidRPr="00D90749">
        <w:t>, enabling users to create and manage price alerts directly from Telegram commands</w:t>
      </w:r>
      <w:r>
        <w:t>.</w:t>
      </w:r>
    </w:p>
    <w:p w14:paraId="36ED2B0A" w14:textId="62394193" w:rsidR="004E0B81" w:rsidRPr="00B33232" w:rsidRDefault="002156BE" w:rsidP="004E0B81">
      <w:pPr>
        <w:rPr>
          <w:rFonts w:asciiTheme="majorHAnsi" w:hAnsiTheme="majorHAnsi"/>
          <w:bCs/>
          <w:color w:val="39A5B7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2" w:history="1">
        <w:r w:rsidRPr="00B33232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Cybersecurity Incident Tracki</w:t>
        </w:r>
        <w:r w:rsidR="00B33232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n</w:t>
        </w:r>
        <w:r w:rsidRPr="00B33232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 System</w:t>
        </w:r>
        <w:r w:rsidR="00793FFB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</w:t>
        </w:r>
        <w:r w:rsidR="00793FFB" w:rsidRPr="00B33232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– </w:t>
        </w:r>
        <w:r w:rsidR="00793FFB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SQL</w:t>
        </w:r>
        <w:r w:rsidR="00BE08F9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</w:t>
        </w:r>
        <w:r w:rsidR="008278F0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|</w:t>
        </w:r>
        <w:r w:rsidR="005F0509" w:rsidRPr="00B33232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PostgreSQL</w:t>
        </w:r>
      </w:hyperlink>
    </w:p>
    <w:p w14:paraId="372481C3" w14:textId="02A7C182" w:rsidR="004E0B81" w:rsidRPr="005E5288" w:rsidRDefault="00F35F93" w:rsidP="004E0B81">
      <w:pPr>
        <w:pStyle w:val="ListBullet"/>
      </w:pPr>
      <w:bookmarkStart w:id="1" w:name="_Hlk215169184"/>
      <w:r w:rsidRPr="00F35F93">
        <w:t xml:space="preserve">Designed a normalized relational database schema with </w:t>
      </w:r>
      <w:r w:rsidRPr="00F35F93">
        <w:rPr>
          <w:b/>
          <w:bCs/>
        </w:rPr>
        <w:t>5+ interconnected tables</w:t>
      </w:r>
      <w:r w:rsidRPr="00F35F93">
        <w:t xml:space="preserve"> for incident tracking</w:t>
      </w:r>
    </w:p>
    <w:p w14:paraId="0939058D" w14:textId="77777777" w:rsidR="00F35F93" w:rsidRPr="00F35F93" w:rsidRDefault="00F35F93" w:rsidP="002B54A8">
      <w:pPr>
        <w:pStyle w:val="ListBullet"/>
      </w:pPr>
      <w:bookmarkStart w:id="2" w:name="_Hlk215169238"/>
      <w:bookmarkEnd w:id="1"/>
      <w:r w:rsidRPr="00F35F93">
        <w:t xml:space="preserve">Wrote optimized SQL queries (JOINs, subqueries, indexing) reducing query time by </w:t>
      </w:r>
      <w:r w:rsidRPr="00F35F93">
        <w:rPr>
          <w:b/>
          <w:bCs/>
        </w:rPr>
        <w:t>~30%</w:t>
      </w:r>
      <w:r>
        <w:rPr>
          <w:b/>
          <w:bCs/>
        </w:rPr>
        <w:t xml:space="preserve"> </w:t>
      </w:r>
    </w:p>
    <w:p w14:paraId="1C9E05A2" w14:textId="669352DA" w:rsidR="00F35F93" w:rsidRPr="00F35F93" w:rsidRDefault="00F35F93" w:rsidP="002B54A8">
      <w:pPr>
        <w:pStyle w:val="ListBullet"/>
      </w:pPr>
      <w:r w:rsidRPr="00F35F93">
        <w:t xml:space="preserve">Enabled analysis of </w:t>
      </w:r>
      <w:r w:rsidRPr="00F35F93">
        <w:rPr>
          <w:b/>
          <w:bCs/>
        </w:rPr>
        <w:t>incident records</w:t>
      </w:r>
      <w:r w:rsidRPr="00F35F93">
        <w:t xml:space="preserve"> for threat severity</w:t>
      </w:r>
      <w:r w:rsidR="00BF0EEE">
        <w:t>, system impact</w:t>
      </w:r>
      <w:r w:rsidR="008278F0">
        <w:t>,</w:t>
      </w:r>
      <w:r w:rsidR="00BF0EEE">
        <w:t xml:space="preserve"> </w:t>
      </w:r>
      <w:r w:rsidRPr="00F35F93">
        <w:t>and resolution tracking</w:t>
      </w:r>
    </w:p>
    <w:bookmarkEnd w:id="2"/>
    <w:p w14:paraId="6EA2CF12" w14:textId="7EDF2F6C" w:rsidR="00CE1F5D" w:rsidRPr="00B33232" w:rsidRDefault="00B33232" w:rsidP="00CE1F5D">
      <w:pPr>
        <w:rPr>
          <w:rFonts w:asciiTheme="majorHAnsi" w:hAnsiTheme="majorHAnsi"/>
          <w:color w:val="39A5B7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3232">
        <w:rPr>
          <w:rFonts w:asciiTheme="majorHAnsi" w:hAnsiTheme="majorHAnsi"/>
          <w:color w:val="39A5B7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B33232">
        <w:rPr>
          <w:rFonts w:asciiTheme="majorHAnsi" w:hAnsiTheme="majorHAnsi"/>
          <w:color w:val="39A5B7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"https://github.com/AtharvaKedar123/PowerBi_Dashboards/tree/main/Inventory%20Optimization%20%26%20Demand%20Forecast%20Dashboard"</w:instrText>
      </w:r>
      <w:r w:rsidRPr="00B33232">
        <w:rPr>
          <w:rFonts w:asciiTheme="majorHAnsi" w:hAnsiTheme="majorHAnsi"/>
          <w:color w:val="39A5B7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B33232">
        <w:rPr>
          <w:rFonts w:asciiTheme="majorHAnsi" w:hAnsiTheme="majorHAnsi"/>
          <w:color w:val="39A5B7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CE1F5D" w:rsidRPr="00B33232">
        <w:rPr>
          <w:rStyle w:val="Hyperlink"/>
          <w:rFonts w:asciiTheme="majorHAnsi" w:hAnsiTheme="majorHAnsi"/>
          <w:color w:val="39A5B7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955C47" w:rsidRPr="00B33232">
        <w:rPr>
          <w:rStyle w:val="Hyperlink"/>
          <w:rFonts w:asciiTheme="majorHAnsi" w:hAnsiTheme="majorHAnsi"/>
          <w:color w:val="39A5B7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Inventory Optimization &amp; Demand Forecast Dashboard – Power BI</w:t>
      </w:r>
      <w:r w:rsidRPr="00B33232">
        <w:rPr>
          <w:rFonts w:asciiTheme="majorHAnsi" w:hAnsiTheme="majorHAnsi"/>
          <w:color w:val="39A5B7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436E95AE" w14:textId="42CB9DEF" w:rsidR="002156BE" w:rsidRDefault="00955C47" w:rsidP="00955C47">
      <w:pPr>
        <w:pStyle w:val="ListBullet"/>
        <w:numPr>
          <w:ilvl w:val="0"/>
          <w:numId w:val="0"/>
        </w:numPr>
      </w:pPr>
      <w:r>
        <w:t xml:space="preserve">     </w:t>
      </w:r>
      <w:r w:rsidRPr="00955C47">
        <w:t>·</w:t>
      </w:r>
      <w:r w:rsidR="00FB4995">
        <w:t xml:space="preserve"> </w:t>
      </w:r>
      <w:r w:rsidR="00F35F93" w:rsidRPr="00F35F93">
        <w:t xml:space="preserve">Built an interactive dashboard analyzing </w:t>
      </w:r>
      <w:r w:rsidR="00F35F93" w:rsidRPr="00F35F93">
        <w:rPr>
          <w:b/>
          <w:bCs/>
        </w:rPr>
        <w:t>10</w:t>
      </w:r>
      <w:r w:rsidR="00F35F93">
        <w:rPr>
          <w:b/>
          <w:bCs/>
        </w:rPr>
        <w:t>0</w:t>
      </w:r>
      <w:r w:rsidR="00F35F93" w:rsidRPr="00F35F93">
        <w:rPr>
          <w:b/>
          <w:bCs/>
        </w:rPr>
        <w:t>+ records</w:t>
      </w:r>
      <w:r w:rsidR="00F35F93" w:rsidRPr="00F35F93">
        <w:t xml:space="preserve"> of inventory and sales data</w:t>
      </w:r>
      <w:r w:rsidRPr="00955C47">
        <w:br/>
      </w:r>
      <w:r>
        <w:t xml:space="preserve">     </w:t>
      </w:r>
      <w:r w:rsidRPr="00955C47">
        <w:t xml:space="preserve">· </w:t>
      </w:r>
      <w:r w:rsidR="00F35F93" w:rsidRPr="00F35F93">
        <w:t xml:space="preserve">Implemented KPI tracking improving visibility of stock risks by </w:t>
      </w:r>
      <w:r w:rsidR="00F35F93" w:rsidRPr="00F35F93">
        <w:rPr>
          <w:b/>
          <w:bCs/>
        </w:rPr>
        <w:t>~40%</w:t>
      </w:r>
      <w:r w:rsidRPr="00955C47">
        <w:br/>
      </w:r>
      <w:r>
        <w:t xml:space="preserve">     </w:t>
      </w:r>
      <w:r w:rsidRPr="00955C47">
        <w:t xml:space="preserve">· </w:t>
      </w:r>
      <w:r w:rsidR="00F35F93" w:rsidRPr="00F35F93">
        <w:t>Designed 6+ visualizations (heatmaps, scatter plots) for actionable decision-making</w:t>
      </w:r>
    </w:p>
    <w:p w14:paraId="02DD65F5" w14:textId="40D106A4" w:rsidR="002156BE" w:rsidRPr="00B33232" w:rsidRDefault="002156BE" w:rsidP="002156BE">
      <w:pPr>
        <w:rPr>
          <w:rFonts w:asciiTheme="majorHAnsi" w:hAnsiTheme="majorHAnsi"/>
          <w:bCs/>
          <w:color w:val="39A5B7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3" w:history="1">
        <w:r w:rsidRPr="00B33232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LRU Cache </w:t>
        </w:r>
        <w:r w:rsidR="00BD0FE2" w:rsidRPr="00B33232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Implementation –</w:t>
        </w:r>
        <w:r w:rsidRPr="00B33232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Data Structure and Algorithms</w:t>
        </w:r>
      </w:hyperlink>
    </w:p>
    <w:p w14:paraId="7F995D46" w14:textId="77777777" w:rsidR="00F35F93" w:rsidRDefault="00F35F93" w:rsidP="002156BE">
      <w:pPr>
        <w:pStyle w:val="ListBullet"/>
      </w:pPr>
      <w:r w:rsidRPr="00F35F93">
        <w:t xml:space="preserve">Implemented LRU cache with </w:t>
      </w:r>
      <w:proofErr w:type="gramStart"/>
      <w:r w:rsidRPr="00F35F93">
        <w:rPr>
          <w:b/>
          <w:bCs/>
        </w:rPr>
        <w:t>O(</w:t>
      </w:r>
      <w:proofErr w:type="gramEnd"/>
      <w:r w:rsidRPr="00F35F93">
        <w:rPr>
          <w:b/>
          <w:bCs/>
        </w:rPr>
        <w:t>1) time complexity</w:t>
      </w:r>
      <w:r w:rsidRPr="00F35F93">
        <w:t xml:space="preserve"> </w:t>
      </w:r>
      <w:proofErr w:type="spellStart"/>
      <w:r w:rsidRPr="00F35F93">
        <w:t>for get</w:t>
      </w:r>
      <w:proofErr w:type="spellEnd"/>
      <w:r w:rsidRPr="00F35F93">
        <w:t>/put operations</w:t>
      </w:r>
    </w:p>
    <w:p w14:paraId="6A45708A" w14:textId="77777777" w:rsidR="00F35F93" w:rsidRDefault="00F35F93" w:rsidP="002156BE">
      <w:pPr>
        <w:pStyle w:val="ListBullet"/>
      </w:pPr>
      <w:r w:rsidRPr="00F35F93">
        <w:t xml:space="preserve">Achieved </w:t>
      </w:r>
      <w:r w:rsidRPr="00F35F93">
        <w:rPr>
          <w:b/>
          <w:bCs/>
        </w:rPr>
        <w:t>constant-time performance</w:t>
      </w:r>
      <w:r w:rsidRPr="00F35F93">
        <w:t xml:space="preserve"> using HashMap and Doubly Linked List</w:t>
      </w:r>
    </w:p>
    <w:p w14:paraId="6BB132AA" w14:textId="5D43BFCA" w:rsidR="002156BE" w:rsidRDefault="00F35F93" w:rsidP="002156BE">
      <w:pPr>
        <w:pStyle w:val="ListBullet"/>
      </w:pPr>
      <w:r w:rsidRPr="00F35F93">
        <w:t>Optimized memory usage and lookup efficiency for high-frequency access scenarios</w:t>
      </w:r>
    </w:p>
    <w:p w14:paraId="07F186E4" w14:textId="009F7247" w:rsidR="002156BE" w:rsidRPr="00B33232" w:rsidRDefault="002156BE" w:rsidP="002156BE">
      <w:pPr>
        <w:rPr>
          <w:rFonts w:asciiTheme="majorHAnsi" w:hAnsiTheme="majorHAnsi"/>
          <w:bCs/>
          <w:color w:val="39A5B7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4" w:history="1">
        <w:r w:rsidRPr="00B33232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Real</w:t>
        </w:r>
        <w:r w:rsidR="00013DC9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-</w:t>
        </w:r>
        <w:r w:rsidR="00BE08F9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</w:t>
        </w:r>
        <w:r w:rsidRPr="00B33232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ime Stock Trading Simulator</w:t>
        </w:r>
        <w:r w:rsidR="009F1F93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</w:t>
        </w:r>
        <w:r w:rsidRPr="00B33232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– Java</w:t>
        </w:r>
        <w:r w:rsidR="008278F0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| </w:t>
        </w:r>
        <w:r w:rsidR="00BD0FE2" w:rsidRPr="00B33232">
          <w:rPr>
            <w:rStyle w:val="Hyperlink"/>
            <w:bCs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OOP</w:t>
        </w:r>
      </w:hyperlink>
    </w:p>
    <w:p w14:paraId="57D0984B" w14:textId="04CB02C8" w:rsidR="002156BE" w:rsidRPr="005E5288" w:rsidRDefault="00F35F93" w:rsidP="002156BE">
      <w:pPr>
        <w:pStyle w:val="ListBullet"/>
      </w:pPr>
      <w:r w:rsidRPr="00F35F93">
        <w:t xml:space="preserve">Developed a trading simulator handling </w:t>
      </w:r>
      <w:r w:rsidRPr="00F35F93">
        <w:rPr>
          <w:b/>
          <w:bCs/>
        </w:rPr>
        <w:t>100+ simulated transactions per session</w:t>
      </w:r>
    </w:p>
    <w:p w14:paraId="786F4950" w14:textId="529B6A95" w:rsidR="002156BE" w:rsidRPr="002156BE" w:rsidRDefault="00F35F93" w:rsidP="002156BE">
      <w:pPr>
        <w:pStyle w:val="ListBullet"/>
      </w:pPr>
      <w:r w:rsidRPr="00F35F93">
        <w:t xml:space="preserve">Modeled real-time market fluctuations and portfolio updates with </w:t>
      </w:r>
      <w:r w:rsidRPr="00F35F93">
        <w:rPr>
          <w:b/>
          <w:bCs/>
        </w:rPr>
        <w:t>millisecond-level processing</w:t>
      </w:r>
    </w:p>
    <w:p w14:paraId="797871A0" w14:textId="115F1F99" w:rsidR="002156BE" w:rsidRDefault="00F35F93" w:rsidP="002156BE">
      <w:pPr>
        <w:pStyle w:val="ListBullet"/>
      </w:pPr>
      <w:r w:rsidRPr="00F35F93">
        <w:t>Designed modular OOP architecture improving code scalability and maintainability</w:t>
      </w:r>
    </w:p>
    <w:p w14:paraId="56D909A4" w14:textId="487D4BD9" w:rsidR="002156BE" w:rsidRPr="00B33232" w:rsidRDefault="002156BE" w:rsidP="002156BE">
      <w:pPr>
        <w:rPr>
          <w:rFonts w:asciiTheme="majorHAnsi" w:hAnsiTheme="majorHAnsi"/>
          <w:color w:val="39A5B7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5" w:history="1">
        <w:r w:rsidRPr="00B33232">
          <w:rPr>
            <w:rStyle w:val="Hyperlink"/>
            <w:rFonts w:asciiTheme="majorHAnsi" w:hAnsiTheme="majorHAnsi"/>
            <w:color w:val="39A5B7" w:themeColor="accent1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</w:t>
        </w:r>
        <w:r w:rsidR="00BD0FE2" w:rsidRPr="00B33232">
          <w:rPr>
            <w:rStyle w:val="Hyperlink"/>
            <w:rFonts w:asciiTheme="majorHAnsi" w:hAnsiTheme="majorHAnsi"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Traffic Control System</w:t>
        </w:r>
        <w:r w:rsidRPr="00B33232">
          <w:rPr>
            <w:rStyle w:val="Hyperlink"/>
            <w:rFonts w:asciiTheme="majorHAnsi" w:hAnsiTheme="majorHAnsi"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– P</w:t>
        </w:r>
        <w:r w:rsidR="00BD0FE2" w:rsidRPr="00B33232">
          <w:rPr>
            <w:rStyle w:val="Hyperlink"/>
            <w:rFonts w:asciiTheme="majorHAnsi" w:hAnsiTheme="majorHAnsi"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ython</w:t>
        </w:r>
        <w:r w:rsidR="008278F0">
          <w:rPr>
            <w:rStyle w:val="Hyperlink"/>
            <w:rFonts w:asciiTheme="majorHAnsi" w:hAnsiTheme="majorHAnsi"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|</w:t>
        </w:r>
        <w:r w:rsidR="00BD0FE2" w:rsidRPr="00B33232">
          <w:rPr>
            <w:rStyle w:val="Hyperlink"/>
            <w:rFonts w:asciiTheme="majorHAnsi" w:hAnsiTheme="majorHAnsi"/>
            <w:color w:val="39A5B7" w:themeColor="accent1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OOP</w:t>
        </w:r>
      </w:hyperlink>
    </w:p>
    <w:p w14:paraId="7EC4ACDE" w14:textId="49BA5FE1" w:rsidR="002156BE" w:rsidRDefault="002156BE" w:rsidP="00BD0FE2">
      <w:pPr>
        <w:pStyle w:val="ListBullet"/>
        <w:numPr>
          <w:ilvl w:val="0"/>
          <w:numId w:val="0"/>
        </w:numPr>
      </w:pPr>
      <w:r>
        <w:t xml:space="preserve">     </w:t>
      </w:r>
      <w:r w:rsidRPr="00955C47">
        <w:t xml:space="preserve">· </w:t>
      </w:r>
      <w:r w:rsidR="00F35F93" w:rsidRPr="00F35F93">
        <w:t xml:space="preserve">Built a traffic simulation system handling </w:t>
      </w:r>
      <w:r w:rsidR="00F35F93" w:rsidRPr="00F35F93">
        <w:rPr>
          <w:b/>
          <w:bCs/>
        </w:rPr>
        <w:t xml:space="preserve">multiple intersections and </w:t>
      </w:r>
      <w:r w:rsidR="002D1965">
        <w:rPr>
          <w:b/>
          <w:bCs/>
        </w:rPr>
        <w:t>50</w:t>
      </w:r>
      <w:r w:rsidR="00F35F93" w:rsidRPr="00F35F93">
        <w:rPr>
          <w:b/>
          <w:bCs/>
        </w:rPr>
        <w:t>+ vehicles per cycle</w:t>
      </w:r>
      <w:r w:rsidRPr="00955C47">
        <w:br/>
      </w:r>
      <w:r>
        <w:t xml:space="preserve">     </w:t>
      </w:r>
      <w:r w:rsidRPr="00955C47">
        <w:t xml:space="preserve">· </w:t>
      </w:r>
      <w:r w:rsidR="00F35F93" w:rsidRPr="00F35F93">
        <w:t xml:space="preserve">Implemented priority-based signal logic reducing simulated congestion by </w:t>
      </w:r>
      <w:r w:rsidR="00F35F93" w:rsidRPr="00F35F93">
        <w:rPr>
          <w:b/>
          <w:bCs/>
        </w:rPr>
        <w:t>~25%</w:t>
      </w:r>
      <w:r w:rsidRPr="00955C47">
        <w:br/>
      </w:r>
      <w:r>
        <w:t xml:space="preserve">     </w:t>
      </w:r>
      <w:r w:rsidRPr="00955C47">
        <w:t xml:space="preserve">· </w:t>
      </w:r>
      <w:r w:rsidR="00F35F93" w:rsidRPr="00F35F93">
        <w:t>Designed scalable OOP architecture for dynamic traffic flow control</w:t>
      </w:r>
    </w:p>
    <w:p w14:paraId="7F65E3B4" w14:textId="77777777" w:rsidR="002156BE" w:rsidRDefault="002156BE" w:rsidP="00955C47">
      <w:pPr>
        <w:pStyle w:val="ListBullet"/>
        <w:numPr>
          <w:ilvl w:val="0"/>
          <w:numId w:val="0"/>
        </w:numPr>
      </w:pPr>
    </w:p>
    <w:p w14:paraId="6E12693D" w14:textId="77777777" w:rsidR="002156BE" w:rsidRDefault="002156BE" w:rsidP="00955C47">
      <w:pPr>
        <w:pStyle w:val="ListBullet"/>
        <w:numPr>
          <w:ilvl w:val="0"/>
          <w:numId w:val="0"/>
        </w:numPr>
      </w:pPr>
    </w:p>
    <w:p w14:paraId="46264643" w14:textId="77777777" w:rsidR="002156BE" w:rsidRDefault="002156BE" w:rsidP="00955C47">
      <w:pPr>
        <w:pStyle w:val="ListBullet"/>
        <w:numPr>
          <w:ilvl w:val="0"/>
          <w:numId w:val="0"/>
        </w:numPr>
        <w:rPr>
          <w:b/>
          <w:bCs/>
        </w:rPr>
      </w:pPr>
    </w:p>
    <w:p w14:paraId="68987923" w14:textId="77777777" w:rsidR="002156BE" w:rsidRDefault="002156BE" w:rsidP="00955C47">
      <w:pPr>
        <w:pStyle w:val="ListBullet"/>
        <w:numPr>
          <w:ilvl w:val="0"/>
          <w:numId w:val="0"/>
        </w:numPr>
        <w:rPr>
          <w:b/>
          <w:bCs/>
        </w:rPr>
      </w:pPr>
    </w:p>
    <w:p w14:paraId="482F0247" w14:textId="77777777" w:rsidR="002156BE" w:rsidRDefault="002156BE" w:rsidP="00955C47">
      <w:pPr>
        <w:pStyle w:val="ListBullet"/>
        <w:numPr>
          <w:ilvl w:val="0"/>
          <w:numId w:val="0"/>
        </w:numPr>
        <w:rPr>
          <w:b/>
          <w:bCs/>
        </w:rPr>
      </w:pPr>
    </w:p>
    <w:p w14:paraId="0147CA15" w14:textId="0DFD0A64" w:rsidR="002156BE" w:rsidRDefault="002156BE" w:rsidP="002156BE">
      <w:pPr>
        <w:pStyle w:val="ListBullet"/>
        <w:numPr>
          <w:ilvl w:val="0"/>
          <w:numId w:val="0"/>
        </w:numPr>
      </w:pPr>
    </w:p>
    <w:p w14:paraId="7CF1BB15" w14:textId="77777777" w:rsidR="002156BE" w:rsidRPr="002156BE" w:rsidRDefault="002156BE" w:rsidP="00955C47">
      <w:pPr>
        <w:pStyle w:val="ListBullet"/>
        <w:numPr>
          <w:ilvl w:val="0"/>
          <w:numId w:val="0"/>
        </w:numPr>
        <w:rPr>
          <w:b/>
          <w:bCs/>
        </w:rPr>
      </w:pPr>
    </w:p>
    <w:p w14:paraId="371603C2" w14:textId="77777777" w:rsidR="00772E48" w:rsidRPr="001B29CF" w:rsidRDefault="00772E48" w:rsidP="00772E48"/>
    <w:sectPr w:rsidR="00772E48" w:rsidRPr="001B29CF" w:rsidSect="002156BE">
      <w:footerReference w:type="default" r:id="rId16"/>
      <w:type w:val="continuous"/>
      <w:pgSz w:w="12240" w:h="15840"/>
      <w:pgMar w:top="284" w:right="1151" w:bottom="862" w:left="1151" w:header="289" w:footer="14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91B29" w14:textId="77777777" w:rsidR="001C1E6E" w:rsidRDefault="001C1E6E">
      <w:pPr>
        <w:spacing w:after="0"/>
      </w:pPr>
      <w:r>
        <w:separator/>
      </w:r>
    </w:p>
  </w:endnote>
  <w:endnote w:type="continuationSeparator" w:id="0">
    <w:p w14:paraId="1EB1483F" w14:textId="77777777" w:rsidR="001C1E6E" w:rsidRDefault="001C1E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37044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B3382" w14:textId="77777777" w:rsidR="001C1E6E" w:rsidRDefault="001C1E6E">
      <w:pPr>
        <w:spacing w:after="0"/>
      </w:pPr>
      <w:r>
        <w:separator/>
      </w:r>
    </w:p>
  </w:footnote>
  <w:footnote w:type="continuationSeparator" w:id="0">
    <w:p w14:paraId="41A9AA1F" w14:textId="77777777" w:rsidR="001C1E6E" w:rsidRDefault="001C1E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B06BF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06353E"/>
    <w:multiLevelType w:val="hybridMultilevel"/>
    <w:tmpl w:val="8AF0A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432"/>
        </w:tabs>
        <w:ind w:left="432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296"/>
        </w:tabs>
        <w:ind w:left="1296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728"/>
        </w:tabs>
        <w:ind w:left="1728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592"/>
        </w:tabs>
        <w:ind w:left="2592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024"/>
        </w:tabs>
        <w:ind w:left="3024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456"/>
        </w:tabs>
        <w:ind w:left="3456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888"/>
        </w:tabs>
        <w:ind w:left="3888" w:hanging="216"/>
      </w:pPr>
      <w:rPr>
        <w:rFonts w:ascii="Wingdings" w:hAnsi="Wingdings" w:hint="default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29F1EAE"/>
    <w:multiLevelType w:val="hybridMultilevel"/>
    <w:tmpl w:val="72103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7" w15:restartNumberingAfterBreak="0">
    <w:nsid w:val="231E5E90"/>
    <w:multiLevelType w:val="hybridMultilevel"/>
    <w:tmpl w:val="F8347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2F83016F"/>
    <w:multiLevelType w:val="hybridMultilevel"/>
    <w:tmpl w:val="4FACDF22"/>
    <w:lvl w:ilvl="0" w:tplc="D8B8CD82">
      <w:start w:val="1"/>
      <w:numFmt w:val="bullet"/>
      <w:lvlText w:val="•"/>
      <w:lvlJc w:val="left"/>
      <w:pPr>
        <w:ind w:left="856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A76ECB9E">
      <w:start w:val="1"/>
      <w:numFmt w:val="bullet"/>
      <w:lvlText w:val="o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0323ED0">
      <w:start w:val="1"/>
      <w:numFmt w:val="bullet"/>
      <w:lvlText w:val="▪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120CD91E">
      <w:start w:val="1"/>
      <w:numFmt w:val="bullet"/>
      <w:lvlText w:val="•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C42BEB8">
      <w:start w:val="1"/>
      <w:numFmt w:val="bullet"/>
      <w:lvlText w:val="o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4B741C96">
      <w:start w:val="1"/>
      <w:numFmt w:val="bullet"/>
      <w:lvlText w:val="▪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EF0A1004">
      <w:start w:val="1"/>
      <w:numFmt w:val="bullet"/>
      <w:lvlText w:val="•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F162504">
      <w:start w:val="1"/>
      <w:numFmt w:val="bullet"/>
      <w:lvlText w:val="o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4CCFCF0">
      <w:start w:val="1"/>
      <w:numFmt w:val="bullet"/>
      <w:lvlText w:val="▪"/>
      <w:lvlJc w:val="left"/>
      <w:pPr>
        <w:ind w:left="69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B31C36"/>
    <w:multiLevelType w:val="hybridMultilevel"/>
    <w:tmpl w:val="18AAAD42"/>
    <w:lvl w:ilvl="0" w:tplc="3962B89C">
      <w:start w:val="1"/>
      <w:numFmt w:val="bullet"/>
      <w:lvlText w:val="•"/>
      <w:lvlJc w:val="left"/>
      <w:pPr>
        <w:ind w:left="856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CB74CD98">
      <w:start w:val="1"/>
      <w:numFmt w:val="bullet"/>
      <w:lvlText w:val="o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A1CA736">
      <w:start w:val="1"/>
      <w:numFmt w:val="bullet"/>
      <w:lvlText w:val="▪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012F954">
      <w:start w:val="1"/>
      <w:numFmt w:val="bullet"/>
      <w:lvlText w:val="•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DA83706">
      <w:start w:val="1"/>
      <w:numFmt w:val="bullet"/>
      <w:lvlText w:val="o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3252D22A">
      <w:start w:val="1"/>
      <w:numFmt w:val="bullet"/>
      <w:lvlText w:val="▪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37AE9E16">
      <w:start w:val="1"/>
      <w:numFmt w:val="bullet"/>
      <w:lvlText w:val="•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4F2E0FE">
      <w:start w:val="1"/>
      <w:numFmt w:val="bullet"/>
      <w:lvlText w:val="o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3D0195E">
      <w:start w:val="1"/>
      <w:numFmt w:val="bullet"/>
      <w:lvlText w:val="▪"/>
      <w:lvlJc w:val="left"/>
      <w:pPr>
        <w:ind w:left="69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9B33A2B"/>
    <w:multiLevelType w:val="hybridMultilevel"/>
    <w:tmpl w:val="24229B3C"/>
    <w:lvl w:ilvl="0" w:tplc="EF623666">
      <w:start w:val="1"/>
      <w:numFmt w:val="bullet"/>
      <w:lvlText w:val="•"/>
      <w:lvlJc w:val="left"/>
      <w:pPr>
        <w:ind w:left="773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2F84309E">
      <w:start w:val="1"/>
      <w:numFmt w:val="bullet"/>
      <w:lvlText w:val="o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A51A89AC">
      <w:start w:val="1"/>
      <w:numFmt w:val="bullet"/>
      <w:lvlText w:val="▪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D30B890">
      <w:start w:val="1"/>
      <w:numFmt w:val="bullet"/>
      <w:lvlText w:val="•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0E289278">
      <w:start w:val="1"/>
      <w:numFmt w:val="bullet"/>
      <w:lvlText w:val="o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9F12F676">
      <w:start w:val="1"/>
      <w:numFmt w:val="bullet"/>
      <w:lvlText w:val="▪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B784C672">
      <w:start w:val="1"/>
      <w:numFmt w:val="bullet"/>
      <w:lvlText w:val="•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AA980142">
      <w:start w:val="1"/>
      <w:numFmt w:val="bullet"/>
      <w:lvlText w:val="o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64A50EA">
      <w:start w:val="1"/>
      <w:numFmt w:val="bullet"/>
      <w:lvlText w:val="▪"/>
      <w:lvlJc w:val="left"/>
      <w:pPr>
        <w:ind w:left="69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B123878"/>
    <w:multiLevelType w:val="hybridMultilevel"/>
    <w:tmpl w:val="2284A0F0"/>
    <w:lvl w:ilvl="0" w:tplc="C47C41FA">
      <w:start w:val="1"/>
      <w:numFmt w:val="bullet"/>
      <w:lvlText w:val="•"/>
      <w:lvlJc w:val="left"/>
      <w:pPr>
        <w:ind w:left="892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94A2A23E">
      <w:start w:val="1"/>
      <w:numFmt w:val="bullet"/>
      <w:lvlText w:val="o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9C4A711E">
      <w:start w:val="1"/>
      <w:numFmt w:val="bullet"/>
      <w:lvlText w:val="▪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EF6D516">
      <w:start w:val="1"/>
      <w:numFmt w:val="bullet"/>
      <w:lvlText w:val="•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75AB35C">
      <w:start w:val="1"/>
      <w:numFmt w:val="bullet"/>
      <w:lvlText w:val="o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672C31C">
      <w:start w:val="1"/>
      <w:numFmt w:val="bullet"/>
      <w:lvlText w:val="▪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9883AA6">
      <w:start w:val="1"/>
      <w:numFmt w:val="bullet"/>
      <w:lvlText w:val="•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E4E6926">
      <w:start w:val="1"/>
      <w:numFmt w:val="bullet"/>
      <w:lvlText w:val="o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773238F0">
      <w:start w:val="1"/>
      <w:numFmt w:val="bullet"/>
      <w:lvlText w:val="▪"/>
      <w:lvlJc w:val="left"/>
      <w:pPr>
        <w:ind w:left="69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9" w15:restartNumberingAfterBreak="0">
    <w:nsid w:val="674E65B8"/>
    <w:multiLevelType w:val="hybridMultilevel"/>
    <w:tmpl w:val="02DE686C"/>
    <w:lvl w:ilvl="0" w:tplc="92F8AAE6">
      <w:start w:val="1"/>
      <w:numFmt w:val="bullet"/>
      <w:lvlText w:val="•"/>
      <w:lvlJc w:val="left"/>
      <w:pPr>
        <w:ind w:left="871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EAB6EE88">
      <w:start w:val="1"/>
      <w:numFmt w:val="bullet"/>
      <w:lvlText w:val="o"/>
      <w:lvlJc w:val="left"/>
      <w:pPr>
        <w:ind w:left="187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5EC0784C">
      <w:start w:val="1"/>
      <w:numFmt w:val="bullet"/>
      <w:lvlText w:val="▪"/>
      <w:lvlJc w:val="left"/>
      <w:pPr>
        <w:ind w:left="259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E8EDBB4">
      <w:start w:val="1"/>
      <w:numFmt w:val="bullet"/>
      <w:lvlText w:val="•"/>
      <w:lvlJc w:val="left"/>
      <w:pPr>
        <w:ind w:left="331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129A12E2">
      <w:start w:val="1"/>
      <w:numFmt w:val="bullet"/>
      <w:lvlText w:val="o"/>
      <w:lvlJc w:val="left"/>
      <w:pPr>
        <w:ind w:left="403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8723FF8">
      <w:start w:val="1"/>
      <w:numFmt w:val="bullet"/>
      <w:lvlText w:val="▪"/>
      <w:lvlJc w:val="left"/>
      <w:pPr>
        <w:ind w:left="475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7488ED34">
      <w:start w:val="1"/>
      <w:numFmt w:val="bullet"/>
      <w:lvlText w:val="•"/>
      <w:lvlJc w:val="left"/>
      <w:pPr>
        <w:ind w:left="547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938AA716">
      <w:start w:val="1"/>
      <w:numFmt w:val="bullet"/>
      <w:lvlText w:val="o"/>
      <w:lvlJc w:val="left"/>
      <w:pPr>
        <w:ind w:left="619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7AB4E848">
      <w:start w:val="1"/>
      <w:numFmt w:val="bullet"/>
      <w:lvlText w:val="▪"/>
      <w:lvlJc w:val="left"/>
      <w:pPr>
        <w:ind w:left="691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1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8"/>
  </w:num>
  <w:num w:numId="15" w16cid:durableId="1323194480">
    <w:abstractNumId w:val="25"/>
  </w:num>
  <w:num w:numId="16" w16cid:durableId="1537156541">
    <w:abstractNumId w:val="14"/>
  </w:num>
  <w:num w:numId="17" w16cid:durableId="471366301">
    <w:abstractNumId w:val="23"/>
  </w:num>
  <w:num w:numId="18" w16cid:durableId="90509762">
    <w:abstractNumId w:val="11"/>
  </w:num>
  <w:num w:numId="19" w16cid:durableId="257639540">
    <w:abstractNumId w:val="31"/>
  </w:num>
  <w:num w:numId="20" w16cid:durableId="1499887979">
    <w:abstractNumId w:val="26"/>
  </w:num>
  <w:num w:numId="21" w16cid:durableId="238290248">
    <w:abstractNumId w:val="12"/>
  </w:num>
  <w:num w:numId="22" w16cid:durableId="1432437245">
    <w:abstractNumId w:val="20"/>
  </w:num>
  <w:num w:numId="23" w16cid:durableId="1062867802">
    <w:abstractNumId w:val="30"/>
  </w:num>
  <w:num w:numId="24" w16cid:durableId="263683987">
    <w:abstractNumId w:val="13"/>
  </w:num>
  <w:num w:numId="25" w16cid:durableId="507523982">
    <w:abstractNumId w:val="16"/>
  </w:num>
  <w:num w:numId="26" w16cid:durableId="580019779">
    <w:abstractNumId w:val="28"/>
  </w:num>
  <w:num w:numId="27" w16cid:durableId="642083452">
    <w:abstractNumId w:val="27"/>
  </w:num>
  <w:num w:numId="28" w16cid:durableId="705644107">
    <w:abstractNumId w:val="22"/>
  </w:num>
  <w:num w:numId="29" w16cid:durableId="1813256118">
    <w:abstractNumId w:val="19"/>
  </w:num>
  <w:num w:numId="30" w16cid:durableId="103502951">
    <w:abstractNumId w:val="29"/>
  </w:num>
  <w:num w:numId="31" w16cid:durableId="578029081">
    <w:abstractNumId w:val="21"/>
  </w:num>
  <w:num w:numId="32" w16cid:durableId="1692492066">
    <w:abstractNumId w:val="24"/>
  </w:num>
  <w:num w:numId="33" w16cid:durableId="651720001">
    <w:abstractNumId w:val="17"/>
  </w:num>
  <w:num w:numId="34" w16cid:durableId="1353801410">
    <w:abstractNumId w:val="10"/>
  </w:num>
  <w:num w:numId="35" w16cid:durableId="5094434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3A"/>
    <w:rsid w:val="00013DC9"/>
    <w:rsid w:val="0001582B"/>
    <w:rsid w:val="0002308A"/>
    <w:rsid w:val="0004225E"/>
    <w:rsid w:val="0005239D"/>
    <w:rsid w:val="000615BB"/>
    <w:rsid w:val="00064703"/>
    <w:rsid w:val="0007149E"/>
    <w:rsid w:val="00082E6D"/>
    <w:rsid w:val="000925EB"/>
    <w:rsid w:val="000A4F59"/>
    <w:rsid w:val="000B0B7A"/>
    <w:rsid w:val="000B3CCE"/>
    <w:rsid w:val="000E1775"/>
    <w:rsid w:val="000F6F53"/>
    <w:rsid w:val="00137193"/>
    <w:rsid w:val="00141A4C"/>
    <w:rsid w:val="001510F7"/>
    <w:rsid w:val="00194B83"/>
    <w:rsid w:val="001B29CF"/>
    <w:rsid w:val="001C08C2"/>
    <w:rsid w:val="001C17AE"/>
    <w:rsid w:val="001C1E6E"/>
    <w:rsid w:val="001D2ABE"/>
    <w:rsid w:val="001E5C01"/>
    <w:rsid w:val="001F47EB"/>
    <w:rsid w:val="002156BE"/>
    <w:rsid w:val="00232312"/>
    <w:rsid w:val="002521F7"/>
    <w:rsid w:val="00252883"/>
    <w:rsid w:val="0025579C"/>
    <w:rsid w:val="00267A98"/>
    <w:rsid w:val="002764F4"/>
    <w:rsid w:val="0028220F"/>
    <w:rsid w:val="0029269F"/>
    <w:rsid w:val="002B54A8"/>
    <w:rsid w:val="002C4766"/>
    <w:rsid w:val="002D1965"/>
    <w:rsid w:val="002D77E3"/>
    <w:rsid w:val="002E0C47"/>
    <w:rsid w:val="002E2F1E"/>
    <w:rsid w:val="002E4EC7"/>
    <w:rsid w:val="002F4413"/>
    <w:rsid w:val="00330714"/>
    <w:rsid w:val="00356C14"/>
    <w:rsid w:val="00357B51"/>
    <w:rsid w:val="00360C19"/>
    <w:rsid w:val="003953F1"/>
    <w:rsid w:val="003A3664"/>
    <w:rsid w:val="003A460D"/>
    <w:rsid w:val="003B7FA6"/>
    <w:rsid w:val="003D1BF3"/>
    <w:rsid w:val="003D3DF8"/>
    <w:rsid w:val="00404434"/>
    <w:rsid w:val="004154CC"/>
    <w:rsid w:val="00424A4D"/>
    <w:rsid w:val="00445342"/>
    <w:rsid w:val="004463A5"/>
    <w:rsid w:val="00460144"/>
    <w:rsid w:val="00460E93"/>
    <w:rsid w:val="00497810"/>
    <w:rsid w:val="004C0BD3"/>
    <w:rsid w:val="004C62F4"/>
    <w:rsid w:val="004E0B81"/>
    <w:rsid w:val="004E1AEF"/>
    <w:rsid w:val="00541B67"/>
    <w:rsid w:val="00544927"/>
    <w:rsid w:val="00545B7A"/>
    <w:rsid w:val="00557E35"/>
    <w:rsid w:val="00584EB7"/>
    <w:rsid w:val="00585484"/>
    <w:rsid w:val="00590C68"/>
    <w:rsid w:val="005A229F"/>
    <w:rsid w:val="005A7615"/>
    <w:rsid w:val="005C3345"/>
    <w:rsid w:val="005C4F47"/>
    <w:rsid w:val="005C708A"/>
    <w:rsid w:val="005D7721"/>
    <w:rsid w:val="005F0509"/>
    <w:rsid w:val="006021D7"/>
    <w:rsid w:val="00617B26"/>
    <w:rsid w:val="006270A9"/>
    <w:rsid w:val="00656B8F"/>
    <w:rsid w:val="0066464D"/>
    <w:rsid w:val="00675956"/>
    <w:rsid w:val="00676587"/>
    <w:rsid w:val="00680602"/>
    <w:rsid w:val="00681034"/>
    <w:rsid w:val="00681AAC"/>
    <w:rsid w:val="00691928"/>
    <w:rsid w:val="006A3364"/>
    <w:rsid w:val="006C4937"/>
    <w:rsid w:val="006C706D"/>
    <w:rsid w:val="006F7A9E"/>
    <w:rsid w:val="00705944"/>
    <w:rsid w:val="00706247"/>
    <w:rsid w:val="00716774"/>
    <w:rsid w:val="00741202"/>
    <w:rsid w:val="00743E03"/>
    <w:rsid w:val="00746060"/>
    <w:rsid w:val="0075155B"/>
    <w:rsid w:val="00767EA9"/>
    <w:rsid w:val="00772E48"/>
    <w:rsid w:val="00787CAF"/>
    <w:rsid w:val="00793FFB"/>
    <w:rsid w:val="007A423A"/>
    <w:rsid w:val="007D0D6C"/>
    <w:rsid w:val="007F0B08"/>
    <w:rsid w:val="007F7698"/>
    <w:rsid w:val="00802834"/>
    <w:rsid w:val="00816216"/>
    <w:rsid w:val="008200E1"/>
    <w:rsid w:val="008278F0"/>
    <w:rsid w:val="00834D92"/>
    <w:rsid w:val="00875F10"/>
    <w:rsid w:val="00875F50"/>
    <w:rsid w:val="0087734B"/>
    <w:rsid w:val="008B7C29"/>
    <w:rsid w:val="0092070C"/>
    <w:rsid w:val="00952354"/>
    <w:rsid w:val="00955C47"/>
    <w:rsid w:val="00985DCF"/>
    <w:rsid w:val="00986CA0"/>
    <w:rsid w:val="00992654"/>
    <w:rsid w:val="009B7B39"/>
    <w:rsid w:val="009C3387"/>
    <w:rsid w:val="009C4DED"/>
    <w:rsid w:val="009D5933"/>
    <w:rsid w:val="009D785E"/>
    <w:rsid w:val="009F1F93"/>
    <w:rsid w:val="009F2555"/>
    <w:rsid w:val="00A35217"/>
    <w:rsid w:val="00A428CA"/>
    <w:rsid w:val="00A931C4"/>
    <w:rsid w:val="00AC3453"/>
    <w:rsid w:val="00AD06DC"/>
    <w:rsid w:val="00AE4FDC"/>
    <w:rsid w:val="00AE5039"/>
    <w:rsid w:val="00AE655F"/>
    <w:rsid w:val="00AF6907"/>
    <w:rsid w:val="00B01CB9"/>
    <w:rsid w:val="00B12051"/>
    <w:rsid w:val="00B33232"/>
    <w:rsid w:val="00B33642"/>
    <w:rsid w:val="00B46905"/>
    <w:rsid w:val="00B504B0"/>
    <w:rsid w:val="00B56612"/>
    <w:rsid w:val="00B73D3E"/>
    <w:rsid w:val="00B773D9"/>
    <w:rsid w:val="00B858C9"/>
    <w:rsid w:val="00B91FFD"/>
    <w:rsid w:val="00B93811"/>
    <w:rsid w:val="00B9624E"/>
    <w:rsid w:val="00BD0932"/>
    <w:rsid w:val="00BD0FE2"/>
    <w:rsid w:val="00BD768D"/>
    <w:rsid w:val="00BE08F9"/>
    <w:rsid w:val="00BE149F"/>
    <w:rsid w:val="00BF0EEE"/>
    <w:rsid w:val="00C100B2"/>
    <w:rsid w:val="00C5101D"/>
    <w:rsid w:val="00C525B2"/>
    <w:rsid w:val="00C618EA"/>
    <w:rsid w:val="00C61F8E"/>
    <w:rsid w:val="00C879BC"/>
    <w:rsid w:val="00CA3C47"/>
    <w:rsid w:val="00CC4E18"/>
    <w:rsid w:val="00CE1F5D"/>
    <w:rsid w:val="00D06EBC"/>
    <w:rsid w:val="00D1405D"/>
    <w:rsid w:val="00D463BB"/>
    <w:rsid w:val="00D66BAB"/>
    <w:rsid w:val="00D7548E"/>
    <w:rsid w:val="00D90749"/>
    <w:rsid w:val="00DA614C"/>
    <w:rsid w:val="00DA633E"/>
    <w:rsid w:val="00DC36F0"/>
    <w:rsid w:val="00E161AB"/>
    <w:rsid w:val="00E255D4"/>
    <w:rsid w:val="00E27DFA"/>
    <w:rsid w:val="00E3413B"/>
    <w:rsid w:val="00E35D29"/>
    <w:rsid w:val="00E63BB6"/>
    <w:rsid w:val="00E7180A"/>
    <w:rsid w:val="00E73F83"/>
    <w:rsid w:val="00E83E4B"/>
    <w:rsid w:val="00EA0B66"/>
    <w:rsid w:val="00EC3D9F"/>
    <w:rsid w:val="00ED2268"/>
    <w:rsid w:val="00EE42A8"/>
    <w:rsid w:val="00F05F78"/>
    <w:rsid w:val="00F136DA"/>
    <w:rsid w:val="00F31B40"/>
    <w:rsid w:val="00F35F93"/>
    <w:rsid w:val="00F52D1C"/>
    <w:rsid w:val="00F86AA5"/>
    <w:rsid w:val="00FB3617"/>
    <w:rsid w:val="00FB4995"/>
    <w:rsid w:val="00FC3A6E"/>
    <w:rsid w:val="00FC6A47"/>
    <w:rsid w:val="00FC6CDF"/>
    <w:rsid w:val="00FD37EB"/>
    <w:rsid w:val="00FD3F08"/>
    <w:rsid w:val="00FD7A63"/>
    <w:rsid w:val="00FF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E585A"/>
  <w15:chartTrackingRefBased/>
  <w15:docId w15:val="{B69C7300-EAD5-442F-AC5C-1CBBEE7A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74606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5D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AtharvaKedar123/Data_structure_And_Algorithms_With_JAVA/tree/main/LRU%20Cache%20Implementation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AtharvaKedar123/SQL_Projects/tree/main/Cybersecurity%20Incident%20Tracking%20Syste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tharvakedar123.github.io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AtharvaKedar123/Python_Programming_Projects_OOP_Edition/tree/master/Smart_Traffic_System_OOP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AtharvaKedar123/Java_Programming_Projects_OOP_Edition/tree/master/Real_Time_Stock_Trading_Simulator_OOP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thuk\AppData\Roaming\Microsoft\Templates\Industry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</Template>
  <TotalTime>99</TotalTime>
  <Pages>1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Atharva Kedar</dc:creator>
  <cp:keywords/>
  <cp:lastModifiedBy>Atharva Kedar</cp:lastModifiedBy>
  <cp:revision>75</cp:revision>
  <cp:lastPrinted>2026-04-28T13:27:00Z</cp:lastPrinted>
  <dcterms:created xsi:type="dcterms:W3CDTF">2026-05-03T16:59:00Z</dcterms:created>
  <dcterms:modified xsi:type="dcterms:W3CDTF">2026-09-06T08:54:00Z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