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8"/>
      </w:tblGrid>
      <w:tr w:rsidR="00545B7A" w14:paraId="32970FAB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184F3AFF" w14:textId="6257CBD9" w:rsidR="00545B7A" w:rsidRPr="00A428CA" w:rsidRDefault="007A423A" w:rsidP="00A428CA">
            <w:pPr>
              <w:pStyle w:val="Title"/>
            </w:pPr>
            <w:r>
              <w:t>Atharva Kedar</w:t>
            </w:r>
          </w:p>
        </w:tc>
      </w:tr>
    </w:tbl>
    <w:p w14:paraId="6840F473" w14:textId="49B5DCCE" w:rsidR="00A428CA" w:rsidRPr="00A428CA" w:rsidRDefault="00A428CA" w:rsidP="00497810">
      <w:pPr>
        <w:pStyle w:val="Contact"/>
        <w:jc w:val="center"/>
      </w:pPr>
      <w:r w:rsidRPr="00A428CA">
        <w:t>|</w:t>
      </w:r>
      <w:r w:rsidR="007A423A">
        <w:t>atharva.dkedar@gmail.com</w:t>
      </w:r>
      <w:r w:rsidRPr="00A428CA">
        <w:t xml:space="preserve"> |</w:t>
      </w:r>
      <w:r w:rsidR="00FD37EB" w:rsidRPr="00FD37EB">
        <w:t>https://www.linkedin.com/in/atharva-kedar-963439259/</w:t>
      </w:r>
      <w:r w:rsidR="005D7721" w:rsidRPr="00A428CA">
        <w:t>|</w:t>
      </w:r>
      <w:r w:rsidR="00497810" w:rsidRPr="00497810">
        <w:t xml:space="preserve"> </w:t>
      </w:r>
      <w:r w:rsidR="00497810" w:rsidRPr="005A7615">
        <w:t>https://github.com/AtharvaKedar123</w:t>
      </w:r>
    </w:p>
    <w:p w14:paraId="1EEEDE1C" w14:textId="43831610" w:rsidR="00A428CA" w:rsidRPr="00A428CA" w:rsidRDefault="001F47EB" w:rsidP="00A428CA">
      <w:pPr>
        <w:pStyle w:val="Heading1"/>
      </w:pPr>
      <w:r>
        <w:t>Summary</w:t>
      </w:r>
    </w:p>
    <w:p w14:paraId="0BBB5061" w14:textId="037705AA" w:rsidR="0092070C" w:rsidRDefault="00267A98" w:rsidP="00A428CA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 w:rsidRPr="00267A98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Python-focused Software Engineer building scalable backend systems, automation tools, and data-driven applications. Skilled in multithreading, socket programming, and SQL analytics, with telecom network design experience for global clients. Proven in optimizing operations and reducing costs. Seeking Backend / Python Developer roles.</w:t>
      </w:r>
    </w:p>
    <w:p w14:paraId="2EF45BB5" w14:textId="77777777" w:rsidR="0092070C" w:rsidRDefault="0092070C" w:rsidP="00A428CA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</w:p>
    <w:p w14:paraId="392360AF" w14:textId="2C074BD1" w:rsidR="0075155B" w:rsidRPr="00A428CA" w:rsidRDefault="00A428CA" w:rsidP="00A428CA">
      <w:pPr>
        <w:pStyle w:val="Heading1"/>
      </w:pPr>
      <w:r w:rsidRPr="00A428CA">
        <w:t>Experience</w:t>
      </w:r>
    </w:p>
    <w:p w14:paraId="1D40DE70" w14:textId="22A49EDA" w:rsidR="0075155B" w:rsidRPr="0066464D" w:rsidRDefault="001F47EB" w:rsidP="002E4EC7">
      <w:pPr>
        <w:pStyle w:val="Heading2"/>
      </w:pPr>
      <w:r>
        <w:t>system</w:t>
      </w:r>
      <w:r w:rsidR="00B73D3E">
        <w:t>S</w:t>
      </w:r>
      <w:r>
        <w:t xml:space="preserve"> engineer</w:t>
      </w:r>
      <w:r w:rsidR="00A428CA" w:rsidRPr="0066464D">
        <w:t xml:space="preserve"> | </w:t>
      </w:r>
      <w:r>
        <w:t>Infosys</w:t>
      </w:r>
      <w:r w:rsidR="0066464D" w:rsidRPr="0066464D">
        <w:t xml:space="preserve"> </w:t>
      </w:r>
      <w:r w:rsidR="00A428CA" w:rsidRPr="0066464D">
        <w:t xml:space="preserve">| </w:t>
      </w:r>
      <w:r>
        <w:t>FEBRUARY</w:t>
      </w:r>
      <w:r w:rsidR="0066464D" w:rsidRPr="0066464D">
        <w:t xml:space="preserve"> </w:t>
      </w:r>
      <w:r>
        <w:t>‘25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="0066464D" w:rsidRPr="0066464D">
        <w:t>Present</w:t>
      </w:r>
    </w:p>
    <w:p w14:paraId="5CA21F64" w14:textId="0E45C59F" w:rsidR="00A428CA" w:rsidRPr="00A428CA" w:rsidRDefault="001F47EB" w:rsidP="00A428CA">
      <w:pPr>
        <w:pStyle w:val="ListBullet"/>
      </w:pPr>
      <w:r>
        <w:t xml:space="preserve">Designed fiber network for </w:t>
      </w:r>
      <w:r w:rsidRPr="0092070C">
        <w:rPr>
          <w:b/>
          <w:bCs/>
        </w:rPr>
        <w:t>Australia (NBN</w:t>
      </w:r>
      <w:r>
        <w:t xml:space="preserve">), </w:t>
      </w:r>
      <w:r w:rsidRPr="0092070C">
        <w:rPr>
          <w:b/>
          <w:bCs/>
        </w:rPr>
        <w:t>USA (COX)</w:t>
      </w:r>
      <w:r>
        <w:t xml:space="preserve"> and </w:t>
      </w:r>
      <w:r w:rsidRPr="0092070C">
        <w:rPr>
          <w:b/>
          <w:bCs/>
        </w:rPr>
        <w:t>Belgium (PROXIMUS)</w:t>
      </w:r>
      <w:r w:rsidR="00A428CA" w:rsidRPr="0092070C">
        <w:rPr>
          <w:b/>
          <w:bCs/>
        </w:rPr>
        <w:t>.</w:t>
      </w:r>
    </w:p>
    <w:p w14:paraId="529B1BB7" w14:textId="06E061F3" w:rsidR="00A428CA" w:rsidRDefault="00A428CA" w:rsidP="00A428CA">
      <w:pPr>
        <w:pStyle w:val="ListBullet"/>
      </w:pPr>
      <w:r w:rsidRPr="00A428CA">
        <w:t xml:space="preserve">Reduced costs by </w:t>
      </w:r>
      <w:r w:rsidR="001F47EB">
        <w:t>37</w:t>
      </w:r>
      <w:r w:rsidRPr="00A428CA">
        <w:t>% through controls on overtime, operational efficiencies</w:t>
      </w:r>
      <w:r w:rsidR="001F47EB">
        <w:t>.</w:t>
      </w:r>
      <w:r w:rsidRPr="00A428CA">
        <w:t xml:space="preserve"> </w:t>
      </w:r>
    </w:p>
    <w:p w14:paraId="29AFE656" w14:textId="370FF621" w:rsidR="0092070C" w:rsidRDefault="0092070C" w:rsidP="00A428CA">
      <w:pPr>
        <w:pStyle w:val="ListBullet"/>
      </w:pPr>
      <w:r w:rsidRPr="0092070C">
        <w:t xml:space="preserve">Built and maintained automated test suites using </w:t>
      </w:r>
      <w:r w:rsidRPr="0092070C">
        <w:rPr>
          <w:b/>
          <w:bCs/>
        </w:rPr>
        <w:t>Python with Selenium and Robot Framework</w:t>
      </w:r>
      <w:r w:rsidRPr="0092070C">
        <w:t>, enabling faster regression testing and improving software reliability.</w:t>
      </w:r>
    </w:p>
    <w:p w14:paraId="769F1EEA" w14:textId="03A776FC" w:rsidR="0075155B" w:rsidRPr="0066464D" w:rsidRDefault="001F47EB" w:rsidP="0066464D">
      <w:pPr>
        <w:pStyle w:val="Heading2"/>
      </w:pPr>
      <w:r>
        <w:t>Customer Service Executive</w:t>
      </w:r>
      <w:r w:rsidR="0066464D" w:rsidRPr="0066464D">
        <w:t xml:space="preserve"> </w:t>
      </w:r>
      <w:r w:rsidR="00A428CA" w:rsidRPr="0066464D">
        <w:t xml:space="preserve">| </w:t>
      </w:r>
      <w:r>
        <w:t>Hexaware TEchnologies</w:t>
      </w:r>
      <w:r w:rsidR="0066464D" w:rsidRPr="0066464D">
        <w:t xml:space="preserve"> </w:t>
      </w:r>
      <w:r w:rsidR="00A428CA" w:rsidRPr="0066464D">
        <w:t xml:space="preserve">| </w:t>
      </w:r>
      <w:r w:rsidR="0066464D" w:rsidRPr="0066464D">
        <w:t xml:space="preserve">June </w:t>
      </w:r>
      <w:r>
        <w:t>’23 – SEPT ‘24</w:t>
      </w:r>
    </w:p>
    <w:p w14:paraId="58EAD5F5" w14:textId="185F48B5" w:rsidR="00772E48" w:rsidRPr="005E5288" w:rsidRDefault="0092070C" w:rsidP="00772E48">
      <w:pPr>
        <w:pStyle w:val="ListBullet"/>
      </w:pPr>
      <w:r w:rsidRPr="0092070C">
        <w:t xml:space="preserve">Improved customer satisfaction by </w:t>
      </w:r>
      <w:r w:rsidRPr="0092070C">
        <w:rPr>
          <w:b/>
          <w:bCs/>
        </w:rPr>
        <w:t>50%</w:t>
      </w:r>
      <w:r w:rsidRPr="0092070C">
        <w:t xml:space="preserve"> and reduced complaints by </w:t>
      </w:r>
      <w:r w:rsidRPr="0092070C">
        <w:rPr>
          <w:b/>
          <w:bCs/>
        </w:rPr>
        <w:t>30%</w:t>
      </w:r>
      <w:r w:rsidRPr="0092070C">
        <w:t xml:space="preserve"> through effective issue resolution and communication strategies.</w:t>
      </w:r>
      <w:r w:rsidR="00772E48" w:rsidRPr="005E5288">
        <w:rPr>
          <w:rFonts w:ascii="Calibri" w:eastAsia="Calibri" w:hAnsi="Calibri" w:cs="Calibri"/>
        </w:rPr>
        <w:t xml:space="preserve"> </w:t>
      </w:r>
    </w:p>
    <w:p w14:paraId="1C50C280" w14:textId="57872750" w:rsidR="00A428CA" w:rsidRDefault="0092070C" w:rsidP="00A428CA">
      <w:pPr>
        <w:pStyle w:val="ListBullet"/>
      </w:pPr>
      <w:r w:rsidRPr="0092070C">
        <w:t xml:space="preserve">Increased repeat orders by </w:t>
      </w:r>
      <w:r w:rsidRPr="0092070C">
        <w:rPr>
          <w:b/>
          <w:bCs/>
        </w:rPr>
        <w:t>30%</w:t>
      </w:r>
      <w:r w:rsidRPr="0092070C">
        <w:t xml:space="preserve"> and average order value by </w:t>
      </w:r>
      <w:r w:rsidRPr="0092070C">
        <w:rPr>
          <w:b/>
          <w:bCs/>
        </w:rPr>
        <w:t>40%</w:t>
      </w:r>
      <w:r w:rsidRPr="0092070C">
        <w:t xml:space="preserve"> by implementing customer retention strategies</w:t>
      </w:r>
      <w:r>
        <w:t>.</w:t>
      </w:r>
    </w:p>
    <w:p w14:paraId="7A15F121" w14:textId="6CFBE74E" w:rsidR="00772E48" w:rsidRPr="00A428CA" w:rsidRDefault="0092070C" w:rsidP="00A428CA">
      <w:pPr>
        <w:pStyle w:val="ListBullet"/>
      </w:pPr>
      <w:r w:rsidRPr="0092070C">
        <w:t>Strengthened customer relationships using data-driven insights and personalized engagement techniques.</w:t>
      </w:r>
    </w:p>
    <w:p w14:paraId="749B1AB9" w14:textId="77777777" w:rsidR="00445342" w:rsidRPr="00A428CA" w:rsidRDefault="00A428CA" w:rsidP="00A428CA">
      <w:pPr>
        <w:pStyle w:val="Heading1"/>
      </w:pPr>
      <w:r w:rsidRPr="00A428CA">
        <w:t>Education</w:t>
      </w:r>
    </w:p>
    <w:p w14:paraId="4C4F4A42" w14:textId="48849DC0" w:rsidR="00772E48" w:rsidRPr="002B54A8" w:rsidRDefault="00772E48" w:rsidP="00772E48">
      <w:pPr>
        <w:spacing w:after="0" w:line="259" w:lineRule="auto"/>
      </w:pPr>
      <w:bookmarkStart w:id="0" w:name="_Hlk215167941"/>
      <w:r w:rsidRPr="002B54A8">
        <w:rPr>
          <w:rFonts w:eastAsia="Calibri" w:cs="Calibri"/>
          <w:b/>
        </w:rPr>
        <w:t xml:space="preserve">Bachelor of Engineering </w:t>
      </w:r>
      <w:r w:rsidRPr="002B54A8">
        <w:rPr>
          <w:rFonts w:eastAsia="Calibri" w:cs="Calibri"/>
        </w:rPr>
        <w:t xml:space="preserve"> </w:t>
      </w:r>
    </w:p>
    <w:p w14:paraId="18E0ACB5" w14:textId="03D88672" w:rsidR="00772E48" w:rsidRPr="005E5288" w:rsidRDefault="00772E48" w:rsidP="00746060">
      <w:pPr>
        <w:spacing w:after="184" w:line="259" w:lineRule="auto"/>
      </w:pPr>
      <w:r w:rsidRPr="005E5288">
        <w:t xml:space="preserve">Mechanical Engineering • Priyadarshini College </w:t>
      </w:r>
      <w:r w:rsidR="0092070C" w:rsidRPr="005E5288">
        <w:t>of</w:t>
      </w:r>
      <w:r w:rsidRPr="005E5288">
        <w:t xml:space="preserve"> Engineering</w:t>
      </w:r>
      <w:r w:rsidR="00746060">
        <w:t xml:space="preserve"> </w:t>
      </w:r>
      <w:r w:rsidRPr="005E5288">
        <w:t xml:space="preserve">• Nagpur, India </w:t>
      </w:r>
      <w:r w:rsidR="00746060" w:rsidRPr="005E5288">
        <w:t xml:space="preserve">• </w:t>
      </w:r>
      <w:r w:rsidRPr="005E5288">
        <w:t xml:space="preserve">8.75 </w:t>
      </w:r>
      <w:r w:rsidRPr="00746060">
        <w:rPr>
          <w:rFonts w:ascii="Calibri" w:eastAsia="Calibri" w:hAnsi="Calibri" w:cs="Calibri"/>
        </w:rPr>
        <w:t>CGPA</w:t>
      </w:r>
    </w:p>
    <w:bookmarkEnd w:id="0"/>
    <w:p w14:paraId="3CECE809" w14:textId="4F5EF456" w:rsidR="006270A9" w:rsidRDefault="00772E48">
      <w:pPr>
        <w:pStyle w:val="Heading1"/>
      </w:pPr>
      <w:r>
        <w:t xml:space="preserve">Core </w:t>
      </w:r>
      <w:r w:rsidR="00A428CA" w:rsidRPr="00A428CA">
        <w:t>Skills</w:t>
      </w:r>
    </w:p>
    <w:p w14:paraId="22A76655" w14:textId="6FD515E6" w:rsidR="00772E48" w:rsidRDefault="00772E48" w:rsidP="00772E48">
      <w:r w:rsidRPr="00772E48">
        <w:rPr>
          <w:b/>
        </w:rPr>
        <w:t xml:space="preserve">Programming &amp; Development: </w:t>
      </w:r>
      <w:r w:rsidRPr="00772E48">
        <w:t>Python, Java, DSA</w:t>
      </w:r>
      <w:r w:rsidR="00875F50">
        <w:t>, HTML</w:t>
      </w:r>
    </w:p>
    <w:p w14:paraId="0B0D9B5B" w14:textId="0285ED45" w:rsidR="00772E48" w:rsidRDefault="00772E48" w:rsidP="00772E48">
      <w:r w:rsidRPr="00772E48">
        <w:rPr>
          <w:b/>
        </w:rPr>
        <w:t xml:space="preserve">Databases: </w:t>
      </w:r>
      <w:r w:rsidR="00875F50">
        <w:rPr>
          <w:b/>
        </w:rPr>
        <w:t xml:space="preserve">SQL, </w:t>
      </w:r>
      <w:r w:rsidR="002521F7">
        <w:t>MySQL</w:t>
      </w:r>
      <w:r w:rsidR="001E5C01">
        <w:t xml:space="preserve">, </w:t>
      </w:r>
      <w:r w:rsidR="002521F7">
        <w:t>PostgreSQ</w:t>
      </w:r>
      <w:r w:rsidR="00AE4FDC">
        <w:t>L</w:t>
      </w:r>
      <w:r w:rsidR="001E5C01">
        <w:t xml:space="preserve">, </w:t>
      </w:r>
      <w:r w:rsidR="002521F7">
        <w:t>MongoDB</w:t>
      </w:r>
    </w:p>
    <w:p w14:paraId="4863DDA1" w14:textId="2B43225A" w:rsidR="002521F7" w:rsidRDefault="002521F7" w:rsidP="00772E48">
      <w:pPr>
        <w:rPr>
          <w:bCs/>
        </w:rPr>
      </w:pPr>
      <w:r>
        <w:rPr>
          <w:b/>
        </w:rPr>
        <w:t>Data Processing</w:t>
      </w:r>
      <w:r w:rsidRPr="00772E48">
        <w:rPr>
          <w:b/>
        </w:rPr>
        <w:t>:</w:t>
      </w:r>
      <w:r>
        <w:rPr>
          <w:b/>
        </w:rPr>
        <w:t xml:space="preserve"> </w:t>
      </w:r>
      <w:r>
        <w:rPr>
          <w:bCs/>
        </w:rPr>
        <w:t>JSON</w:t>
      </w:r>
    </w:p>
    <w:p w14:paraId="414954D3" w14:textId="615A7E8F" w:rsidR="002521F7" w:rsidRPr="002521F7" w:rsidRDefault="002521F7" w:rsidP="00772E48">
      <w:pPr>
        <w:rPr>
          <w:bCs/>
        </w:rPr>
      </w:pPr>
      <w:r w:rsidRPr="002521F7">
        <w:rPr>
          <w:b/>
        </w:rPr>
        <w:t>Networking</w:t>
      </w:r>
      <w:r>
        <w:rPr>
          <w:b/>
        </w:rPr>
        <w:t xml:space="preserve">: </w:t>
      </w:r>
      <w:r w:rsidRPr="002521F7">
        <w:rPr>
          <w:bCs/>
        </w:rPr>
        <w:t>OSI Model, Subnetting, Routing, IP Addressing</w:t>
      </w:r>
    </w:p>
    <w:p w14:paraId="240DA8AF" w14:textId="49B00EEB" w:rsidR="00772E48" w:rsidRPr="00772E48" w:rsidRDefault="00772E48" w:rsidP="00772E48">
      <w:r w:rsidRPr="00772E48">
        <w:rPr>
          <w:b/>
        </w:rPr>
        <w:t xml:space="preserve">GIS &amp; Spatial Analysis: </w:t>
      </w:r>
      <w:r w:rsidRPr="00772E48">
        <w:t>QGIS, Shapefiles, Raster Data, Geoprocessing (Buffer, Clip, Dissolve, Spatial Join)</w:t>
      </w:r>
    </w:p>
    <w:p w14:paraId="503F2CD2" w14:textId="5806451F" w:rsidR="00772E48" w:rsidRDefault="00772E48" w:rsidP="00772E48">
      <w:r w:rsidRPr="00772E48">
        <w:rPr>
          <w:b/>
        </w:rPr>
        <w:t xml:space="preserve">Tools &amp; Platforms: </w:t>
      </w:r>
      <w:r w:rsidRPr="00772E48">
        <w:t>Git, VS Code</w:t>
      </w:r>
      <w:r>
        <w:t xml:space="preserve">, PyCharm, Anaconda, </w:t>
      </w:r>
      <w:proofErr w:type="spellStart"/>
      <w:r>
        <w:t>DBeaver</w:t>
      </w:r>
      <w:proofErr w:type="spellEnd"/>
      <w:r>
        <w:t>, Power BI, Tableau,</w:t>
      </w:r>
      <w:r w:rsidRPr="00772E48">
        <w:t xml:space="preserve"> </w:t>
      </w:r>
      <w:proofErr w:type="spellStart"/>
      <w:r w:rsidR="001E5C01">
        <w:t>Jupyter</w:t>
      </w:r>
      <w:proofErr w:type="spellEnd"/>
      <w:r w:rsidRPr="00772E48">
        <w:t xml:space="preserve"> Notebook, Excel, Windows/Linux</w:t>
      </w:r>
      <w:r w:rsidR="00CA3C47">
        <w:t xml:space="preserve">, </w:t>
      </w:r>
      <w:r w:rsidR="005D7721">
        <w:t>GitHub</w:t>
      </w:r>
    </w:p>
    <w:p w14:paraId="5BF8B09A" w14:textId="77777777" w:rsidR="002521F7" w:rsidRDefault="002521F7" w:rsidP="00545B7A">
      <w:pPr>
        <w:pStyle w:val="Heading1"/>
      </w:pPr>
    </w:p>
    <w:p w14:paraId="4E9BF659" w14:textId="77777777" w:rsidR="00875F50" w:rsidRPr="00875F50" w:rsidRDefault="00875F50" w:rsidP="00875F50"/>
    <w:p w14:paraId="635269F5" w14:textId="2778AFB0" w:rsidR="006270A9" w:rsidRDefault="00772E48" w:rsidP="00545B7A">
      <w:pPr>
        <w:pStyle w:val="Heading1"/>
      </w:pPr>
      <w:r>
        <w:lastRenderedPageBreak/>
        <w:t>Projects</w:t>
      </w:r>
    </w:p>
    <w:p w14:paraId="12377722" w14:textId="5FD3663F" w:rsidR="005F0509" w:rsidRPr="005F0509" w:rsidRDefault="005F0509" w:rsidP="005F0509">
      <w:pPr>
        <w:pStyle w:val="ListBullet"/>
        <w:numPr>
          <w:ilvl w:val="0"/>
          <w:numId w:val="0"/>
        </w:numPr>
      </w:pPr>
      <w:r w:rsidRPr="005F0509">
        <w:rPr>
          <w:b/>
        </w:rPr>
        <w:t>Online Banking System</w:t>
      </w:r>
      <w:r>
        <w:rPr>
          <w:b/>
        </w:rPr>
        <w:t xml:space="preserve"> - JAVA</w:t>
      </w:r>
    </w:p>
    <w:p w14:paraId="2DBCB04A" w14:textId="4184BA23" w:rsidR="004E0B81" w:rsidRPr="004E0B81" w:rsidRDefault="00CC4E18" w:rsidP="00772E48">
      <w:pPr>
        <w:pStyle w:val="ListBullet"/>
      </w:pPr>
      <w:r w:rsidRPr="00CC4E18">
        <w:t xml:space="preserve">Designed and developed a banking system using </w:t>
      </w:r>
      <w:r w:rsidRPr="00CC4E18">
        <w:rPr>
          <w:b/>
          <w:bCs/>
        </w:rPr>
        <w:t xml:space="preserve">Java </w:t>
      </w:r>
      <w:r w:rsidRPr="00CC4E18">
        <w:t>to simulate real-world financial operations.</w:t>
      </w:r>
    </w:p>
    <w:p w14:paraId="3BE5E47D" w14:textId="56ACA6A6" w:rsidR="00772E48" w:rsidRDefault="00CC4E18" w:rsidP="00772E48">
      <w:pPr>
        <w:pStyle w:val="ListBullet"/>
      </w:pPr>
      <w:r w:rsidRPr="00CC4E18">
        <w:t>Implemented core OOP principles (inheritance, encapsulation, polymorphism) to ensure modular and maintainable architecture.</w:t>
      </w:r>
    </w:p>
    <w:p w14:paraId="2CCA8C46" w14:textId="47189406" w:rsidR="00CC4E18" w:rsidRDefault="00CC4E18" w:rsidP="00772E48">
      <w:pPr>
        <w:pStyle w:val="ListBullet"/>
      </w:pPr>
      <w:r w:rsidRPr="00CC4E18">
        <w:t xml:space="preserve">Ensured </w:t>
      </w:r>
      <w:r w:rsidRPr="00CC4E18">
        <w:rPr>
          <w:b/>
          <w:bCs/>
        </w:rPr>
        <w:t>transaction consistency and secure fund transfers</w:t>
      </w:r>
      <w:r w:rsidRPr="00CC4E18">
        <w:t xml:space="preserve"> through robust error handling</w:t>
      </w:r>
      <w:r>
        <w:t>.</w:t>
      </w:r>
    </w:p>
    <w:p w14:paraId="799E7C68" w14:textId="57F3F82C" w:rsidR="004E0B81" w:rsidRPr="004E0B81" w:rsidRDefault="005F0509" w:rsidP="004E0B81">
      <w:pPr>
        <w:rPr>
          <w:rFonts w:asciiTheme="majorHAnsi" w:hAnsiTheme="majorHAnsi"/>
          <w:b/>
        </w:rPr>
      </w:pPr>
      <w:r w:rsidRPr="005F0509">
        <w:rPr>
          <w:rFonts w:asciiTheme="majorHAnsi" w:hAnsiTheme="majorHAnsi"/>
          <w:b/>
        </w:rPr>
        <w:t>Automated Server Health Monitor</w:t>
      </w:r>
      <w:r w:rsidR="004E0B81" w:rsidRPr="004E0B81">
        <w:rPr>
          <w:rFonts w:asciiTheme="majorHAnsi" w:hAnsiTheme="majorHAnsi"/>
          <w:b/>
        </w:rPr>
        <w:t xml:space="preserve"> – </w:t>
      </w:r>
      <w:r>
        <w:rPr>
          <w:rFonts w:asciiTheme="majorHAnsi" w:hAnsiTheme="majorHAnsi"/>
          <w:b/>
        </w:rPr>
        <w:t>P</w:t>
      </w:r>
      <w:r w:rsidR="005A229F">
        <w:rPr>
          <w:rFonts w:asciiTheme="majorHAnsi" w:hAnsiTheme="majorHAnsi"/>
          <w:b/>
        </w:rPr>
        <w:t>YTHON</w:t>
      </w:r>
    </w:p>
    <w:p w14:paraId="74218095" w14:textId="0196012C" w:rsidR="004E0B81" w:rsidRPr="004E0B81" w:rsidRDefault="00CC4E18" w:rsidP="004E0B81">
      <w:pPr>
        <w:pStyle w:val="ListBullet"/>
      </w:pPr>
      <w:r w:rsidRPr="00CC4E18">
        <w:t xml:space="preserve">Developed a Python-based monitoring tool on Linux to track </w:t>
      </w:r>
      <w:r w:rsidRPr="00CC4E18">
        <w:rPr>
          <w:b/>
          <w:bCs/>
        </w:rPr>
        <w:t>CPU, memory, and disk utilization</w:t>
      </w:r>
      <w:r w:rsidRPr="00CC4E18">
        <w:t>.</w:t>
      </w:r>
    </w:p>
    <w:p w14:paraId="41368D7B" w14:textId="5EDACB6C" w:rsidR="004E0B81" w:rsidRDefault="00CC4E18" w:rsidP="004E0B81">
      <w:pPr>
        <w:pStyle w:val="ListBullet"/>
      </w:pPr>
      <w:r w:rsidRPr="00CC4E18">
        <w:t xml:space="preserve">Implemented </w:t>
      </w:r>
      <w:r w:rsidRPr="00CC4E18">
        <w:rPr>
          <w:b/>
          <w:bCs/>
        </w:rPr>
        <w:t>threshold-based alerting and logging mechanisms</w:t>
      </w:r>
      <w:r w:rsidRPr="00CC4E18">
        <w:t xml:space="preserve"> for proactive system monitoring.</w:t>
      </w:r>
    </w:p>
    <w:p w14:paraId="7F045537" w14:textId="742B0ED4" w:rsidR="004E0B81" w:rsidRDefault="00CC4E18" w:rsidP="002B54A8">
      <w:pPr>
        <w:pStyle w:val="ListBullet"/>
      </w:pPr>
      <w:r w:rsidRPr="00CC4E18">
        <w:t xml:space="preserve">Automated periodic health checks and report generation using </w:t>
      </w:r>
      <w:proofErr w:type="spellStart"/>
      <w:r w:rsidRPr="00CC4E18">
        <w:rPr>
          <w:b/>
          <w:bCs/>
        </w:rPr>
        <w:t>cron</w:t>
      </w:r>
      <w:proofErr w:type="spellEnd"/>
      <w:r w:rsidRPr="00CC4E18">
        <w:rPr>
          <w:b/>
          <w:bCs/>
        </w:rPr>
        <w:t xml:space="preserve"> scheduling</w:t>
      </w:r>
      <w:r w:rsidRPr="00CC4E18">
        <w:t>.</w:t>
      </w:r>
    </w:p>
    <w:p w14:paraId="36ED2B0A" w14:textId="40F12C75" w:rsidR="004E0B81" w:rsidRDefault="005F0509" w:rsidP="004E0B81">
      <w:pPr>
        <w:rPr>
          <w:rFonts w:asciiTheme="majorHAnsi" w:hAnsiTheme="majorHAnsi"/>
          <w:b/>
        </w:rPr>
      </w:pPr>
      <w:r w:rsidRPr="005F0509">
        <w:rPr>
          <w:rFonts w:asciiTheme="majorHAnsi" w:hAnsiTheme="majorHAnsi"/>
          <w:b/>
        </w:rPr>
        <w:t>Retail Sales Analytics Database</w:t>
      </w:r>
      <w:r w:rsidR="004E0B81" w:rsidRPr="004E0B81">
        <w:rPr>
          <w:rFonts w:asciiTheme="majorHAnsi" w:hAnsiTheme="majorHAnsi"/>
          <w:b/>
        </w:rPr>
        <w:t xml:space="preserve"> – </w:t>
      </w:r>
      <w:r>
        <w:rPr>
          <w:rFonts w:asciiTheme="majorHAnsi" w:hAnsiTheme="majorHAnsi"/>
          <w:b/>
        </w:rPr>
        <w:t>SQL</w:t>
      </w:r>
    </w:p>
    <w:p w14:paraId="372481C3" w14:textId="1A32B3E3" w:rsidR="004E0B81" w:rsidRPr="005E5288" w:rsidRDefault="00CC4E18" w:rsidP="004E0B81">
      <w:pPr>
        <w:pStyle w:val="ListBullet"/>
      </w:pPr>
      <w:bookmarkStart w:id="1" w:name="_Hlk215169184"/>
      <w:r w:rsidRPr="00CC4E18">
        <w:t xml:space="preserve">Designed a </w:t>
      </w:r>
      <w:r w:rsidRPr="00CC4E18">
        <w:rPr>
          <w:b/>
          <w:bCs/>
        </w:rPr>
        <w:t>normalized relational database schema</w:t>
      </w:r>
      <w:r w:rsidRPr="00CC4E18">
        <w:t xml:space="preserve"> to support scalable sales data analysis.</w:t>
      </w:r>
    </w:p>
    <w:p w14:paraId="5ADAB743" w14:textId="77777777" w:rsidR="00CC4E18" w:rsidRDefault="00CC4E18" w:rsidP="002B54A8">
      <w:pPr>
        <w:pStyle w:val="ListBullet"/>
      </w:pPr>
      <w:bookmarkStart w:id="2" w:name="_Hlk215169238"/>
      <w:bookmarkEnd w:id="1"/>
      <w:r w:rsidRPr="00CC4E18">
        <w:t xml:space="preserve">Developed complex queries using </w:t>
      </w:r>
      <w:r w:rsidRPr="00CC4E18">
        <w:rPr>
          <w:b/>
          <w:bCs/>
        </w:rPr>
        <w:t>JOINs, subqueries, views, and aggregate functions</w:t>
      </w:r>
      <w:r w:rsidRPr="00CC4E18">
        <w:t xml:space="preserve"> for multi-dimensional insights.</w:t>
      </w:r>
    </w:p>
    <w:p w14:paraId="06E411C2" w14:textId="6B347412" w:rsidR="004E0B81" w:rsidRDefault="00CC4E18" w:rsidP="002B54A8">
      <w:pPr>
        <w:pStyle w:val="ListBullet"/>
      </w:pPr>
      <w:r>
        <w:rPr>
          <w:rFonts w:ascii="Calibri" w:eastAsia="Calibri" w:hAnsi="Calibri" w:cs="Calibri"/>
        </w:rPr>
        <w:t xml:space="preserve">Enhanced query performance through </w:t>
      </w:r>
      <w:r w:rsidRPr="00CC4E18">
        <w:rPr>
          <w:rFonts w:ascii="Calibri" w:eastAsia="Calibri" w:hAnsi="Calibri" w:cs="Calibri"/>
          <w:b/>
          <w:bCs/>
        </w:rPr>
        <w:t>indexing and query optimization techniques</w:t>
      </w:r>
      <w:r>
        <w:rPr>
          <w:rFonts w:ascii="Calibri" w:eastAsia="Calibri" w:hAnsi="Calibri" w:cs="Calibri"/>
        </w:rPr>
        <w:t xml:space="preserve"> on large datasets</w:t>
      </w:r>
      <w:r w:rsidR="004E0B81" w:rsidRPr="00CC4E18">
        <w:rPr>
          <w:rFonts w:ascii="Calibri" w:eastAsia="Calibri" w:hAnsi="Calibri" w:cs="Calibri"/>
        </w:rPr>
        <w:t xml:space="preserve"> </w:t>
      </w:r>
      <w:bookmarkEnd w:id="2"/>
    </w:p>
    <w:p w14:paraId="0AD28F07" w14:textId="0EDBCAE3" w:rsidR="002B54A8" w:rsidRDefault="005F0509" w:rsidP="002B54A8">
      <w:pPr>
        <w:rPr>
          <w:rFonts w:asciiTheme="majorHAnsi" w:hAnsiTheme="majorHAnsi"/>
          <w:b/>
        </w:rPr>
      </w:pPr>
      <w:r w:rsidRPr="005F0509">
        <w:rPr>
          <w:rFonts w:asciiTheme="majorHAnsi" w:hAnsiTheme="majorHAnsi"/>
          <w:b/>
        </w:rPr>
        <w:t>Automated Backup &amp; Restore System</w:t>
      </w:r>
      <w:r w:rsidR="002B54A8" w:rsidRPr="004E0B81">
        <w:rPr>
          <w:rFonts w:asciiTheme="majorHAnsi" w:hAnsiTheme="majorHAnsi"/>
          <w:b/>
        </w:rPr>
        <w:t xml:space="preserve"> – </w:t>
      </w:r>
      <w:r>
        <w:rPr>
          <w:rFonts w:asciiTheme="majorHAnsi" w:hAnsiTheme="majorHAnsi"/>
          <w:b/>
        </w:rPr>
        <w:t>LINUX</w:t>
      </w:r>
    </w:p>
    <w:p w14:paraId="3D287A7A" w14:textId="654B149B" w:rsidR="002B54A8" w:rsidRPr="005E5288" w:rsidRDefault="00CC4E18" w:rsidP="002B54A8">
      <w:pPr>
        <w:pStyle w:val="ListBullet"/>
      </w:pPr>
      <w:r w:rsidRPr="00CC4E18">
        <w:t xml:space="preserve">Built an automated backup and recovery solution using </w:t>
      </w:r>
      <w:r w:rsidRPr="00CC4E18">
        <w:rPr>
          <w:b/>
          <w:bCs/>
        </w:rPr>
        <w:t>shell scripting on Linux systems</w:t>
      </w:r>
      <w:r w:rsidR="005F0509" w:rsidRPr="005F0509">
        <w:t>.</w:t>
      </w:r>
    </w:p>
    <w:p w14:paraId="52697CC1" w14:textId="16E7B7A2" w:rsidR="004E0B81" w:rsidRDefault="00CC4E18" w:rsidP="004E0B81">
      <w:pPr>
        <w:pStyle w:val="ListBullet"/>
      </w:pPr>
      <w:r w:rsidRPr="00CC4E18">
        <w:t xml:space="preserve">Implemented scheduled backups with </w:t>
      </w:r>
      <w:r w:rsidRPr="00CC4E18">
        <w:rPr>
          <w:b/>
          <w:bCs/>
        </w:rPr>
        <w:t>compression and structured logging</w:t>
      </w:r>
      <w:r w:rsidRPr="00CC4E18">
        <w:t xml:space="preserve"> for efficient storage management.</w:t>
      </w:r>
    </w:p>
    <w:p w14:paraId="1D5208C9" w14:textId="5A634F4D" w:rsidR="002B54A8" w:rsidRPr="005F0509" w:rsidRDefault="00CC4E18" w:rsidP="005F0509">
      <w:pPr>
        <w:pStyle w:val="ListBullet"/>
      </w:pPr>
      <w:r w:rsidRPr="00CC4E18">
        <w:t xml:space="preserve">Configured </w:t>
      </w:r>
      <w:proofErr w:type="spellStart"/>
      <w:r w:rsidRPr="00CC4E18">
        <w:rPr>
          <w:b/>
          <w:bCs/>
        </w:rPr>
        <w:t>cron</w:t>
      </w:r>
      <w:proofErr w:type="spellEnd"/>
      <w:r w:rsidRPr="00CC4E18">
        <w:rPr>
          <w:b/>
          <w:bCs/>
        </w:rPr>
        <w:t xml:space="preserve"> jobs</w:t>
      </w:r>
      <w:r w:rsidRPr="00CC4E18">
        <w:t xml:space="preserve"> to ensure reliable and unattended execution of backup processes.</w:t>
      </w:r>
      <w:r w:rsidR="002B54A8" w:rsidRPr="005E5288">
        <w:t xml:space="preserve"> </w:t>
      </w:r>
      <w:r w:rsidR="002B54A8" w:rsidRPr="005F0509">
        <w:rPr>
          <w:rFonts w:ascii="Calibri" w:eastAsia="Calibri" w:hAnsi="Calibri" w:cs="Calibri"/>
        </w:rPr>
        <w:t xml:space="preserve"> </w:t>
      </w:r>
    </w:p>
    <w:p w14:paraId="51017172" w14:textId="77777777" w:rsidR="005F0509" w:rsidRDefault="005F0509" w:rsidP="005F0509">
      <w:pPr>
        <w:pStyle w:val="ListBullet"/>
        <w:numPr>
          <w:ilvl w:val="0"/>
          <w:numId w:val="0"/>
        </w:numPr>
        <w:ind w:left="432" w:hanging="216"/>
      </w:pPr>
    </w:p>
    <w:p w14:paraId="06ED1F61" w14:textId="4D27D1D1" w:rsidR="001510F7" w:rsidRDefault="001510F7" w:rsidP="001510F7">
      <w:pPr>
        <w:rPr>
          <w:rFonts w:asciiTheme="majorHAnsi" w:hAnsiTheme="majorHAnsi"/>
          <w:b/>
        </w:rPr>
      </w:pPr>
      <w:r w:rsidRPr="001510F7">
        <w:rPr>
          <w:rFonts w:asciiTheme="majorHAnsi" w:hAnsiTheme="majorHAnsi"/>
          <w:b/>
        </w:rPr>
        <w:t xml:space="preserve"> Crime Hotspot Mapping System</w:t>
      </w:r>
      <w:r>
        <w:rPr>
          <w:rFonts w:asciiTheme="majorHAnsi" w:hAnsiTheme="majorHAnsi"/>
          <w:b/>
        </w:rPr>
        <w:t xml:space="preserve"> </w:t>
      </w:r>
      <w:r w:rsidRPr="001510F7">
        <w:rPr>
          <w:rFonts w:asciiTheme="majorHAnsi" w:hAnsiTheme="majorHAnsi"/>
          <w:b/>
        </w:rPr>
        <w:t>–</w:t>
      </w:r>
      <w:r>
        <w:rPr>
          <w:rFonts w:asciiTheme="majorHAnsi" w:hAnsiTheme="majorHAnsi"/>
          <w:b/>
        </w:rPr>
        <w:t xml:space="preserve"> </w:t>
      </w:r>
      <w:r w:rsidRPr="001510F7">
        <w:rPr>
          <w:rFonts w:asciiTheme="majorHAnsi" w:hAnsiTheme="majorHAnsi"/>
          <w:b/>
        </w:rPr>
        <w:t xml:space="preserve">GIS </w:t>
      </w:r>
    </w:p>
    <w:p w14:paraId="51D98E19" w14:textId="522E81C8" w:rsidR="001510F7" w:rsidRPr="005E5288" w:rsidRDefault="00F136DA" w:rsidP="001510F7">
      <w:pPr>
        <w:pStyle w:val="ListBullet"/>
      </w:pPr>
      <w:r w:rsidRPr="00F136DA">
        <w:t>Develope</w:t>
      </w:r>
      <w:r>
        <w:t>d</w:t>
      </w:r>
      <w:r w:rsidRPr="00F136DA">
        <w:t xml:space="preserve"> a GIS-based system to analyze and identify </w:t>
      </w:r>
      <w:r w:rsidRPr="00F136DA">
        <w:rPr>
          <w:b/>
          <w:bCs/>
        </w:rPr>
        <w:t>high-risk crime zones</w:t>
      </w:r>
      <w:r w:rsidR="001510F7" w:rsidRPr="001510F7">
        <w:t>.</w:t>
      </w:r>
    </w:p>
    <w:p w14:paraId="4BDB194C" w14:textId="1BD62588" w:rsidR="005F0509" w:rsidRDefault="00F136DA" w:rsidP="001510F7">
      <w:pPr>
        <w:pStyle w:val="ListBullet"/>
      </w:pPr>
      <w:r w:rsidRPr="00F136DA">
        <w:t xml:space="preserve">Performed </w:t>
      </w:r>
      <w:r w:rsidRPr="00F136DA">
        <w:rPr>
          <w:b/>
          <w:bCs/>
        </w:rPr>
        <w:t>spatial joins and geospatial analysis</w:t>
      </w:r>
      <w:r w:rsidRPr="00F136DA">
        <w:t xml:space="preserve"> for accurate hotspot detection.</w:t>
      </w:r>
    </w:p>
    <w:p w14:paraId="148B168F" w14:textId="767BF4C7" w:rsidR="004E0B81" w:rsidRDefault="00F136DA" w:rsidP="001510F7">
      <w:pPr>
        <w:pStyle w:val="ListBullet"/>
      </w:pPr>
      <w:r w:rsidRPr="00F136DA">
        <w:t xml:space="preserve">Visualized crime patterns using </w:t>
      </w:r>
      <w:r w:rsidRPr="00F136DA">
        <w:rPr>
          <w:b/>
          <w:bCs/>
        </w:rPr>
        <w:t>heatmaps and temporal analysis</w:t>
      </w:r>
      <w:r w:rsidRPr="00F136DA">
        <w:t xml:space="preserve"> to support data-driven insights.</w:t>
      </w:r>
    </w:p>
    <w:p w14:paraId="6090CCF9" w14:textId="77777777" w:rsidR="00CE1F5D" w:rsidRDefault="00CE1F5D" w:rsidP="00CE1F5D">
      <w:pPr>
        <w:pStyle w:val="ListBullet"/>
        <w:numPr>
          <w:ilvl w:val="0"/>
          <w:numId w:val="0"/>
        </w:numPr>
      </w:pPr>
    </w:p>
    <w:p w14:paraId="6EA2CF12" w14:textId="0B023596" w:rsidR="00CE1F5D" w:rsidRDefault="00CE1F5D" w:rsidP="00CE1F5D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</w:t>
      </w:r>
      <w:r w:rsidR="00955C47" w:rsidRPr="00955C47">
        <w:rPr>
          <w:rFonts w:asciiTheme="majorHAnsi" w:hAnsiTheme="majorHAnsi"/>
          <w:b/>
        </w:rPr>
        <w:t>Inventory Optimization &amp; Demand Forecast Dashboard – Power BI</w:t>
      </w:r>
    </w:p>
    <w:p w14:paraId="22606616" w14:textId="486960CE" w:rsidR="00F136DA" w:rsidRDefault="00955C47" w:rsidP="00955C47">
      <w:pPr>
        <w:pStyle w:val="ListBullet"/>
        <w:numPr>
          <w:ilvl w:val="0"/>
          <w:numId w:val="0"/>
        </w:numPr>
      </w:pPr>
      <w:r>
        <w:t xml:space="preserve">     </w:t>
      </w:r>
      <w:r w:rsidRPr="00955C47">
        <w:t xml:space="preserve">· </w:t>
      </w:r>
      <w:r w:rsidR="00F136DA" w:rsidRPr="00F136DA">
        <w:t xml:space="preserve">Designed an interactive dashboard to analyze </w:t>
      </w:r>
      <w:r w:rsidR="00F136DA" w:rsidRPr="00F136DA">
        <w:rPr>
          <w:b/>
          <w:bCs/>
        </w:rPr>
        <w:t>inventory levels and demand trends</w:t>
      </w:r>
      <w:r w:rsidR="00F136DA" w:rsidRPr="00F136DA">
        <w:t xml:space="preserve"> for </w:t>
      </w:r>
    </w:p>
    <w:p w14:paraId="761EDCA9" w14:textId="72DF9597" w:rsidR="00F136DA" w:rsidRDefault="00F136DA" w:rsidP="00F136DA">
      <w:pPr>
        <w:pStyle w:val="ListBullet"/>
        <w:numPr>
          <w:ilvl w:val="0"/>
          <w:numId w:val="0"/>
        </w:numPr>
      </w:pPr>
      <w:r>
        <w:t xml:space="preserve">        </w:t>
      </w:r>
      <w:r w:rsidRPr="00F136DA">
        <w:t>optimized stock management.</w:t>
      </w:r>
      <w:r w:rsidR="00955C47" w:rsidRPr="00955C47">
        <w:br/>
      </w:r>
      <w:r w:rsidR="00955C47">
        <w:t xml:space="preserve">     </w:t>
      </w:r>
      <w:r w:rsidR="00955C47" w:rsidRPr="00955C47">
        <w:t xml:space="preserve">· </w:t>
      </w:r>
      <w:r w:rsidRPr="00F136DA">
        <w:t xml:space="preserve">Implemented KPI tracking and </w:t>
      </w:r>
      <w:r w:rsidRPr="00F136DA">
        <w:rPr>
          <w:b/>
          <w:bCs/>
        </w:rPr>
        <w:t>trend-based visual analytics</w:t>
      </w:r>
      <w:r w:rsidRPr="00F136DA">
        <w:t xml:space="preserve"> to identify overstock and </w:t>
      </w:r>
    </w:p>
    <w:p w14:paraId="3C4A1B39" w14:textId="6882B874" w:rsidR="00CE1F5D" w:rsidRDefault="00F136DA" w:rsidP="00955C47">
      <w:pPr>
        <w:pStyle w:val="ListBullet"/>
        <w:numPr>
          <w:ilvl w:val="0"/>
          <w:numId w:val="0"/>
        </w:numPr>
      </w:pPr>
      <w:r>
        <w:t xml:space="preserve">        </w:t>
      </w:r>
      <w:r w:rsidRPr="00F136DA">
        <w:t>stockout risks.</w:t>
      </w:r>
      <w:r w:rsidR="00955C47" w:rsidRPr="00955C47">
        <w:br/>
      </w:r>
      <w:r w:rsidR="00955C47">
        <w:t xml:space="preserve">     </w:t>
      </w:r>
      <w:r w:rsidR="00955C47" w:rsidRPr="00955C47">
        <w:t xml:space="preserve">· </w:t>
      </w:r>
      <w:r w:rsidRPr="00F136DA">
        <w:t xml:space="preserve">Utilized advanced visualizations and </w:t>
      </w:r>
      <w:r w:rsidRPr="00F136DA">
        <w:rPr>
          <w:b/>
          <w:bCs/>
        </w:rPr>
        <w:t>conditional formatting</w:t>
      </w:r>
      <w:r w:rsidRPr="00F136DA">
        <w:t xml:space="preserve"> (heatmaps, scatter plots) to </w:t>
      </w:r>
    </w:p>
    <w:p w14:paraId="13964627" w14:textId="6D73D705" w:rsidR="00F136DA" w:rsidRDefault="00F136DA" w:rsidP="00955C47">
      <w:pPr>
        <w:pStyle w:val="ListBullet"/>
        <w:numPr>
          <w:ilvl w:val="0"/>
          <w:numId w:val="0"/>
        </w:numPr>
      </w:pPr>
      <w:r>
        <w:t xml:space="preserve">        </w:t>
      </w:r>
      <w:r w:rsidRPr="00F136DA">
        <w:t>enhance decision-making.</w:t>
      </w:r>
    </w:p>
    <w:p w14:paraId="371603C2" w14:textId="77777777" w:rsidR="00772E48" w:rsidRPr="001B29CF" w:rsidRDefault="00772E48" w:rsidP="00772E48"/>
    <w:sectPr w:rsidR="00772E48" w:rsidRPr="001B29CF" w:rsidSect="004E0B81">
      <w:footerReference w:type="default" r:id="rId11"/>
      <w:type w:val="continuous"/>
      <w:pgSz w:w="12240" w:h="15840"/>
      <w:pgMar w:top="426" w:right="1151" w:bottom="862" w:left="1151" w:header="289" w:footer="14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1B0B3" w14:textId="77777777" w:rsidR="002E0C47" w:rsidRDefault="002E0C47">
      <w:pPr>
        <w:spacing w:after="0"/>
      </w:pPr>
      <w:r>
        <w:separator/>
      </w:r>
    </w:p>
  </w:endnote>
  <w:endnote w:type="continuationSeparator" w:id="0">
    <w:p w14:paraId="6A783757" w14:textId="77777777" w:rsidR="002E0C47" w:rsidRDefault="002E0C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37044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FCCD2" w14:textId="77777777" w:rsidR="002E0C47" w:rsidRDefault="002E0C47">
      <w:pPr>
        <w:spacing w:after="0"/>
      </w:pPr>
      <w:r>
        <w:separator/>
      </w:r>
    </w:p>
  </w:footnote>
  <w:footnote w:type="continuationSeparator" w:id="0">
    <w:p w14:paraId="1D5089F5" w14:textId="77777777" w:rsidR="002E0C47" w:rsidRDefault="002E0C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9B455E2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06353E"/>
    <w:multiLevelType w:val="hybridMultilevel"/>
    <w:tmpl w:val="8AF0A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432"/>
        </w:tabs>
        <w:ind w:left="432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296"/>
        </w:tabs>
        <w:ind w:left="1296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1728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592"/>
        </w:tabs>
        <w:ind w:left="2592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024"/>
        </w:tabs>
        <w:ind w:left="3024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456"/>
        </w:tabs>
        <w:ind w:left="3456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888"/>
        </w:tabs>
        <w:ind w:left="3888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29F1EAE"/>
    <w:multiLevelType w:val="hybridMultilevel"/>
    <w:tmpl w:val="72103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231E5E90"/>
    <w:multiLevelType w:val="hybridMultilevel"/>
    <w:tmpl w:val="F8347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2F83016F"/>
    <w:multiLevelType w:val="hybridMultilevel"/>
    <w:tmpl w:val="4FACDF22"/>
    <w:lvl w:ilvl="0" w:tplc="D8B8CD82">
      <w:start w:val="1"/>
      <w:numFmt w:val="bullet"/>
      <w:lvlText w:val="•"/>
      <w:lvlJc w:val="left"/>
      <w:pPr>
        <w:ind w:left="856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76ECB9E">
      <w:start w:val="1"/>
      <w:numFmt w:val="bullet"/>
      <w:lvlText w:val="o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0323ED0">
      <w:start w:val="1"/>
      <w:numFmt w:val="bullet"/>
      <w:lvlText w:val="▪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20CD91E">
      <w:start w:val="1"/>
      <w:numFmt w:val="bullet"/>
      <w:lvlText w:val="•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C42BEB8">
      <w:start w:val="1"/>
      <w:numFmt w:val="bullet"/>
      <w:lvlText w:val="o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4B741C96">
      <w:start w:val="1"/>
      <w:numFmt w:val="bullet"/>
      <w:lvlText w:val="▪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EF0A1004">
      <w:start w:val="1"/>
      <w:numFmt w:val="bullet"/>
      <w:lvlText w:val="•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F162504">
      <w:start w:val="1"/>
      <w:numFmt w:val="bullet"/>
      <w:lvlText w:val="o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4CCFCF0">
      <w:start w:val="1"/>
      <w:numFmt w:val="bullet"/>
      <w:lvlText w:val="▪"/>
      <w:lvlJc w:val="left"/>
      <w:pPr>
        <w:ind w:left="69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B31C36"/>
    <w:multiLevelType w:val="hybridMultilevel"/>
    <w:tmpl w:val="18AAAD42"/>
    <w:lvl w:ilvl="0" w:tplc="3962B89C">
      <w:start w:val="1"/>
      <w:numFmt w:val="bullet"/>
      <w:lvlText w:val="•"/>
      <w:lvlJc w:val="left"/>
      <w:pPr>
        <w:ind w:left="856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B74CD98">
      <w:start w:val="1"/>
      <w:numFmt w:val="bullet"/>
      <w:lvlText w:val="o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A1CA736">
      <w:start w:val="1"/>
      <w:numFmt w:val="bullet"/>
      <w:lvlText w:val="▪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012F954">
      <w:start w:val="1"/>
      <w:numFmt w:val="bullet"/>
      <w:lvlText w:val="•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DA83706">
      <w:start w:val="1"/>
      <w:numFmt w:val="bullet"/>
      <w:lvlText w:val="o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3252D22A">
      <w:start w:val="1"/>
      <w:numFmt w:val="bullet"/>
      <w:lvlText w:val="▪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37AE9E16">
      <w:start w:val="1"/>
      <w:numFmt w:val="bullet"/>
      <w:lvlText w:val="•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4F2E0FE">
      <w:start w:val="1"/>
      <w:numFmt w:val="bullet"/>
      <w:lvlText w:val="o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3D0195E">
      <w:start w:val="1"/>
      <w:numFmt w:val="bullet"/>
      <w:lvlText w:val="▪"/>
      <w:lvlJc w:val="left"/>
      <w:pPr>
        <w:ind w:left="69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9B33A2B"/>
    <w:multiLevelType w:val="hybridMultilevel"/>
    <w:tmpl w:val="24229B3C"/>
    <w:lvl w:ilvl="0" w:tplc="EF623666">
      <w:start w:val="1"/>
      <w:numFmt w:val="bullet"/>
      <w:lvlText w:val="•"/>
      <w:lvlJc w:val="left"/>
      <w:pPr>
        <w:ind w:left="773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F84309E">
      <w:start w:val="1"/>
      <w:numFmt w:val="bullet"/>
      <w:lvlText w:val="o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51A89AC">
      <w:start w:val="1"/>
      <w:numFmt w:val="bullet"/>
      <w:lvlText w:val="▪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D30B890">
      <w:start w:val="1"/>
      <w:numFmt w:val="bullet"/>
      <w:lvlText w:val="•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0E289278">
      <w:start w:val="1"/>
      <w:numFmt w:val="bullet"/>
      <w:lvlText w:val="o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9F12F676">
      <w:start w:val="1"/>
      <w:numFmt w:val="bullet"/>
      <w:lvlText w:val="▪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B784C672">
      <w:start w:val="1"/>
      <w:numFmt w:val="bullet"/>
      <w:lvlText w:val="•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A980142">
      <w:start w:val="1"/>
      <w:numFmt w:val="bullet"/>
      <w:lvlText w:val="o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64A50EA">
      <w:start w:val="1"/>
      <w:numFmt w:val="bullet"/>
      <w:lvlText w:val="▪"/>
      <w:lvlJc w:val="left"/>
      <w:pPr>
        <w:ind w:left="69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123878"/>
    <w:multiLevelType w:val="hybridMultilevel"/>
    <w:tmpl w:val="2284A0F0"/>
    <w:lvl w:ilvl="0" w:tplc="C47C41FA">
      <w:start w:val="1"/>
      <w:numFmt w:val="bullet"/>
      <w:lvlText w:val="•"/>
      <w:lvlJc w:val="left"/>
      <w:pPr>
        <w:ind w:left="892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4A2A23E">
      <w:start w:val="1"/>
      <w:numFmt w:val="bullet"/>
      <w:lvlText w:val="o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C4A711E">
      <w:start w:val="1"/>
      <w:numFmt w:val="bullet"/>
      <w:lvlText w:val="▪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EF6D516">
      <w:start w:val="1"/>
      <w:numFmt w:val="bullet"/>
      <w:lvlText w:val="•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75AB35C">
      <w:start w:val="1"/>
      <w:numFmt w:val="bullet"/>
      <w:lvlText w:val="o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672C31C">
      <w:start w:val="1"/>
      <w:numFmt w:val="bullet"/>
      <w:lvlText w:val="▪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9883AA6">
      <w:start w:val="1"/>
      <w:numFmt w:val="bullet"/>
      <w:lvlText w:val="•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E4E6926">
      <w:start w:val="1"/>
      <w:numFmt w:val="bullet"/>
      <w:lvlText w:val="o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773238F0">
      <w:start w:val="1"/>
      <w:numFmt w:val="bullet"/>
      <w:lvlText w:val="▪"/>
      <w:lvlJc w:val="left"/>
      <w:pPr>
        <w:ind w:left="69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9" w15:restartNumberingAfterBreak="0">
    <w:nsid w:val="674E65B8"/>
    <w:multiLevelType w:val="hybridMultilevel"/>
    <w:tmpl w:val="02DE686C"/>
    <w:lvl w:ilvl="0" w:tplc="92F8AAE6">
      <w:start w:val="1"/>
      <w:numFmt w:val="bullet"/>
      <w:lvlText w:val="•"/>
      <w:lvlJc w:val="left"/>
      <w:pPr>
        <w:ind w:left="871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AB6EE88">
      <w:start w:val="1"/>
      <w:numFmt w:val="bullet"/>
      <w:lvlText w:val="o"/>
      <w:lvlJc w:val="left"/>
      <w:pPr>
        <w:ind w:left="187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5EC0784C">
      <w:start w:val="1"/>
      <w:numFmt w:val="bullet"/>
      <w:lvlText w:val="▪"/>
      <w:lvlJc w:val="left"/>
      <w:pPr>
        <w:ind w:left="259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E8EDBB4">
      <w:start w:val="1"/>
      <w:numFmt w:val="bullet"/>
      <w:lvlText w:val="•"/>
      <w:lvlJc w:val="left"/>
      <w:pPr>
        <w:ind w:left="331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29A12E2">
      <w:start w:val="1"/>
      <w:numFmt w:val="bullet"/>
      <w:lvlText w:val="o"/>
      <w:lvlJc w:val="left"/>
      <w:pPr>
        <w:ind w:left="403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8723FF8">
      <w:start w:val="1"/>
      <w:numFmt w:val="bullet"/>
      <w:lvlText w:val="▪"/>
      <w:lvlJc w:val="left"/>
      <w:pPr>
        <w:ind w:left="475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488ED34">
      <w:start w:val="1"/>
      <w:numFmt w:val="bullet"/>
      <w:lvlText w:val="•"/>
      <w:lvlJc w:val="left"/>
      <w:pPr>
        <w:ind w:left="547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38AA716">
      <w:start w:val="1"/>
      <w:numFmt w:val="bullet"/>
      <w:lvlText w:val="o"/>
      <w:lvlJc w:val="left"/>
      <w:pPr>
        <w:ind w:left="619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7AB4E848">
      <w:start w:val="1"/>
      <w:numFmt w:val="bullet"/>
      <w:lvlText w:val="▪"/>
      <w:lvlJc w:val="left"/>
      <w:pPr>
        <w:ind w:left="691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1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8"/>
  </w:num>
  <w:num w:numId="15" w16cid:durableId="1323194480">
    <w:abstractNumId w:val="25"/>
  </w:num>
  <w:num w:numId="16" w16cid:durableId="1537156541">
    <w:abstractNumId w:val="14"/>
  </w:num>
  <w:num w:numId="17" w16cid:durableId="471366301">
    <w:abstractNumId w:val="23"/>
  </w:num>
  <w:num w:numId="18" w16cid:durableId="90509762">
    <w:abstractNumId w:val="11"/>
  </w:num>
  <w:num w:numId="19" w16cid:durableId="257639540">
    <w:abstractNumId w:val="31"/>
  </w:num>
  <w:num w:numId="20" w16cid:durableId="1499887979">
    <w:abstractNumId w:val="26"/>
  </w:num>
  <w:num w:numId="21" w16cid:durableId="238290248">
    <w:abstractNumId w:val="12"/>
  </w:num>
  <w:num w:numId="22" w16cid:durableId="1432437245">
    <w:abstractNumId w:val="20"/>
  </w:num>
  <w:num w:numId="23" w16cid:durableId="1062867802">
    <w:abstractNumId w:val="30"/>
  </w:num>
  <w:num w:numId="24" w16cid:durableId="263683987">
    <w:abstractNumId w:val="13"/>
  </w:num>
  <w:num w:numId="25" w16cid:durableId="507523982">
    <w:abstractNumId w:val="16"/>
  </w:num>
  <w:num w:numId="26" w16cid:durableId="580019779">
    <w:abstractNumId w:val="28"/>
  </w:num>
  <w:num w:numId="27" w16cid:durableId="642083452">
    <w:abstractNumId w:val="27"/>
  </w:num>
  <w:num w:numId="28" w16cid:durableId="705644107">
    <w:abstractNumId w:val="22"/>
  </w:num>
  <w:num w:numId="29" w16cid:durableId="1813256118">
    <w:abstractNumId w:val="19"/>
  </w:num>
  <w:num w:numId="30" w16cid:durableId="103502951">
    <w:abstractNumId w:val="29"/>
  </w:num>
  <w:num w:numId="31" w16cid:durableId="578029081">
    <w:abstractNumId w:val="21"/>
  </w:num>
  <w:num w:numId="32" w16cid:durableId="1692492066">
    <w:abstractNumId w:val="24"/>
  </w:num>
  <w:num w:numId="33" w16cid:durableId="651720001">
    <w:abstractNumId w:val="17"/>
  </w:num>
  <w:num w:numId="34" w16cid:durableId="1353801410">
    <w:abstractNumId w:val="10"/>
  </w:num>
  <w:num w:numId="35" w16cid:durableId="5094434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3A"/>
    <w:rsid w:val="0001582B"/>
    <w:rsid w:val="0002308A"/>
    <w:rsid w:val="0004225E"/>
    <w:rsid w:val="0005239D"/>
    <w:rsid w:val="00064703"/>
    <w:rsid w:val="0007149E"/>
    <w:rsid w:val="00082E6D"/>
    <w:rsid w:val="000925EB"/>
    <w:rsid w:val="000A4F59"/>
    <w:rsid w:val="000B3CCE"/>
    <w:rsid w:val="000F6F53"/>
    <w:rsid w:val="00137193"/>
    <w:rsid w:val="00141A4C"/>
    <w:rsid w:val="001510F7"/>
    <w:rsid w:val="001B29CF"/>
    <w:rsid w:val="001C08C2"/>
    <w:rsid w:val="001C17AE"/>
    <w:rsid w:val="001E5C01"/>
    <w:rsid w:val="001F47EB"/>
    <w:rsid w:val="00232312"/>
    <w:rsid w:val="002521F7"/>
    <w:rsid w:val="00252883"/>
    <w:rsid w:val="00267A98"/>
    <w:rsid w:val="002764F4"/>
    <w:rsid w:val="0028220F"/>
    <w:rsid w:val="0029269F"/>
    <w:rsid w:val="002B54A8"/>
    <w:rsid w:val="002C4766"/>
    <w:rsid w:val="002D77E3"/>
    <w:rsid w:val="002E0C47"/>
    <w:rsid w:val="002E2F1E"/>
    <w:rsid w:val="002E4EC7"/>
    <w:rsid w:val="002F4413"/>
    <w:rsid w:val="00330714"/>
    <w:rsid w:val="00356C14"/>
    <w:rsid w:val="00357B51"/>
    <w:rsid w:val="00360C19"/>
    <w:rsid w:val="003953F1"/>
    <w:rsid w:val="003A3664"/>
    <w:rsid w:val="003B7FA6"/>
    <w:rsid w:val="003D1BF3"/>
    <w:rsid w:val="003D3DF8"/>
    <w:rsid w:val="00404434"/>
    <w:rsid w:val="004154CC"/>
    <w:rsid w:val="00424A4D"/>
    <w:rsid w:val="00445342"/>
    <w:rsid w:val="00460E93"/>
    <w:rsid w:val="00497810"/>
    <w:rsid w:val="004E0B81"/>
    <w:rsid w:val="004E1AEF"/>
    <w:rsid w:val="00541B67"/>
    <w:rsid w:val="00544927"/>
    <w:rsid w:val="00545B7A"/>
    <w:rsid w:val="00557E35"/>
    <w:rsid w:val="00584EB7"/>
    <w:rsid w:val="00585484"/>
    <w:rsid w:val="00590C68"/>
    <w:rsid w:val="005A229F"/>
    <w:rsid w:val="005A7615"/>
    <w:rsid w:val="005C3345"/>
    <w:rsid w:val="005C4F47"/>
    <w:rsid w:val="005C708A"/>
    <w:rsid w:val="005D7721"/>
    <w:rsid w:val="005F0509"/>
    <w:rsid w:val="00617B26"/>
    <w:rsid w:val="006270A9"/>
    <w:rsid w:val="0066464D"/>
    <w:rsid w:val="00675956"/>
    <w:rsid w:val="00676587"/>
    <w:rsid w:val="00681034"/>
    <w:rsid w:val="00681AAC"/>
    <w:rsid w:val="006A3364"/>
    <w:rsid w:val="006C4937"/>
    <w:rsid w:val="006F7A9E"/>
    <w:rsid w:val="00705944"/>
    <w:rsid w:val="00706247"/>
    <w:rsid w:val="00716774"/>
    <w:rsid w:val="00741202"/>
    <w:rsid w:val="00746060"/>
    <w:rsid w:val="0075155B"/>
    <w:rsid w:val="00767EA9"/>
    <w:rsid w:val="00772E48"/>
    <w:rsid w:val="00787CAF"/>
    <w:rsid w:val="007A423A"/>
    <w:rsid w:val="007D0D6C"/>
    <w:rsid w:val="007F0B08"/>
    <w:rsid w:val="007F7698"/>
    <w:rsid w:val="00816216"/>
    <w:rsid w:val="008200E1"/>
    <w:rsid w:val="00834D92"/>
    <w:rsid w:val="00875F10"/>
    <w:rsid w:val="00875F50"/>
    <w:rsid w:val="0087734B"/>
    <w:rsid w:val="008B7C29"/>
    <w:rsid w:val="0092070C"/>
    <w:rsid w:val="00952354"/>
    <w:rsid w:val="00955C47"/>
    <w:rsid w:val="00985DCF"/>
    <w:rsid w:val="00986CA0"/>
    <w:rsid w:val="009B7B39"/>
    <w:rsid w:val="009C3387"/>
    <w:rsid w:val="009C4DED"/>
    <w:rsid w:val="009D5933"/>
    <w:rsid w:val="009D785E"/>
    <w:rsid w:val="009F2555"/>
    <w:rsid w:val="00A35217"/>
    <w:rsid w:val="00A428CA"/>
    <w:rsid w:val="00A931C4"/>
    <w:rsid w:val="00AC3453"/>
    <w:rsid w:val="00AD06DC"/>
    <w:rsid w:val="00AE4FDC"/>
    <w:rsid w:val="00AE655F"/>
    <w:rsid w:val="00B01CB9"/>
    <w:rsid w:val="00B12051"/>
    <w:rsid w:val="00B46905"/>
    <w:rsid w:val="00B504B0"/>
    <w:rsid w:val="00B56612"/>
    <w:rsid w:val="00B73D3E"/>
    <w:rsid w:val="00B773D9"/>
    <w:rsid w:val="00B858C9"/>
    <w:rsid w:val="00B93811"/>
    <w:rsid w:val="00B9624E"/>
    <w:rsid w:val="00BD0932"/>
    <w:rsid w:val="00BD768D"/>
    <w:rsid w:val="00BE149F"/>
    <w:rsid w:val="00C100B2"/>
    <w:rsid w:val="00C5101D"/>
    <w:rsid w:val="00C61F8E"/>
    <w:rsid w:val="00CA3C47"/>
    <w:rsid w:val="00CC4E18"/>
    <w:rsid w:val="00CE1F5D"/>
    <w:rsid w:val="00D1405D"/>
    <w:rsid w:val="00D463BB"/>
    <w:rsid w:val="00D66BAB"/>
    <w:rsid w:val="00D7548E"/>
    <w:rsid w:val="00DA614C"/>
    <w:rsid w:val="00DA633E"/>
    <w:rsid w:val="00DC36F0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05F78"/>
    <w:rsid w:val="00F136DA"/>
    <w:rsid w:val="00F31B40"/>
    <w:rsid w:val="00F52D1C"/>
    <w:rsid w:val="00F86AA5"/>
    <w:rsid w:val="00FB3617"/>
    <w:rsid w:val="00FC3A6E"/>
    <w:rsid w:val="00FC6A47"/>
    <w:rsid w:val="00FC6CDF"/>
    <w:rsid w:val="00FD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E585A"/>
  <w15:chartTrackingRefBased/>
  <w15:docId w15:val="{B69C7300-EAD5-442F-AC5C-1CBBEE7A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74606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5D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thuk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resume.dotx</Template>
  <TotalTime>73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Atharva Kedar</dc:creator>
  <cp:keywords/>
  <cp:lastModifiedBy>Atharva Kedar</cp:lastModifiedBy>
  <cp:revision>117</cp:revision>
  <cp:lastPrinted>2026-04-28T13:27:00Z</cp:lastPrinted>
  <dcterms:created xsi:type="dcterms:W3CDTF">2026-03-02T07:55:00Z</dcterms:created>
  <dcterms:modified xsi:type="dcterms:W3CDTF">2026-04-28T13:30:00Z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